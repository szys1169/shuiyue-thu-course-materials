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407" w:rsidRPr="00AD6407" w:rsidRDefault="00AD6407" w:rsidP="00AD6407">
      <w:pPr>
        <w:jc w:val="center"/>
        <w:rPr>
          <w:rFonts w:asciiTheme="minorEastAsia" w:hAnsiTheme="minorEastAsia" w:hint="eastAsia"/>
          <w:b/>
          <w:sz w:val="32"/>
          <w:lang w:eastAsia="zh-CN"/>
        </w:rPr>
      </w:pPr>
      <w:r w:rsidRPr="00AD6407">
        <w:rPr>
          <w:rFonts w:asciiTheme="minorEastAsia" w:hAnsiTheme="minorEastAsia" w:hint="eastAsia"/>
          <w:b/>
          <w:sz w:val="32"/>
          <w:lang w:eastAsia="zh-CN"/>
        </w:rPr>
        <w:t>结0《基础工程》课程设计</w:t>
      </w:r>
      <w:r w:rsidR="007C5E32">
        <w:rPr>
          <w:rFonts w:asciiTheme="minorEastAsia" w:hAnsiTheme="minorEastAsia" w:hint="eastAsia"/>
          <w:b/>
          <w:sz w:val="32"/>
          <w:lang w:eastAsia="zh-CN"/>
        </w:rPr>
        <w:t>参考</w:t>
      </w:r>
      <w:r w:rsidR="007C5E32">
        <w:rPr>
          <w:rFonts w:asciiTheme="minorEastAsia" w:hAnsiTheme="minorEastAsia"/>
          <w:b/>
          <w:sz w:val="32"/>
          <w:lang w:eastAsia="zh-CN"/>
        </w:rPr>
        <w:t>答案</w:t>
      </w:r>
      <w:bookmarkStart w:id="0" w:name="_GoBack"/>
      <w:bookmarkEnd w:id="0"/>
    </w:p>
    <w:p w:rsidR="00AD6407" w:rsidRPr="00FD076D" w:rsidRDefault="00AD6407" w:rsidP="00AD6407">
      <w:pPr>
        <w:jc w:val="center"/>
        <w:rPr>
          <w:rFonts w:asciiTheme="minorEastAsia" w:hAnsiTheme="minorEastAsia"/>
          <w:szCs w:val="24"/>
          <w:lang w:eastAsia="zh-CN"/>
        </w:rPr>
      </w:pPr>
      <w:r w:rsidRPr="00FD076D">
        <w:rPr>
          <w:rFonts w:asciiTheme="minorEastAsia" w:hAnsiTheme="minorEastAsia" w:hint="eastAsia"/>
          <w:szCs w:val="24"/>
          <w:lang w:eastAsia="zh-CN"/>
        </w:rPr>
        <w:t>题目</w:t>
      </w:r>
      <w:r w:rsidRPr="00FD076D">
        <w:rPr>
          <w:rFonts w:asciiTheme="minorEastAsia" w:hAnsiTheme="minorEastAsia"/>
          <w:szCs w:val="24"/>
          <w:lang w:eastAsia="zh-CN"/>
        </w:rPr>
        <w:t>1</w:t>
      </w:r>
      <w:r w:rsidRPr="00FD076D">
        <w:rPr>
          <w:rFonts w:asciiTheme="minorEastAsia" w:hAnsiTheme="minorEastAsia" w:hint="eastAsia"/>
          <w:szCs w:val="24"/>
          <w:lang w:eastAsia="zh-CN"/>
        </w:rPr>
        <w:t>：条形基础设计</w:t>
      </w:r>
    </w:p>
    <w:p w:rsidR="007C5E32" w:rsidRPr="007C5E32" w:rsidRDefault="007C5E32" w:rsidP="007C5E32">
      <w:pPr>
        <w:jc w:val="center"/>
        <w:rPr>
          <w:rFonts w:asciiTheme="minorEastAsia" w:hAnsiTheme="minorEastAsia" w:hint="eastAsia"/>
          <w:sz w:val="18"/>
          <w:lang w:eastAsia="zh-CN"/>
        </w:rPr>
      </w:pPr>
      <w:r w:rsidRPr="007C5E32">
        <w:rPr>
          <w:rFonts w:asciiTheme="minorEastAsia" w:hAnsiTheme="minorEastAsia" w:hint="eastAsia"/>
          <w:sz w:val="20"/>
          <w:lang w:eastAsia="zh-CN"/>
        </w:rPr>
        <w:t>孙玉</w:t>
      </w:r>
      <w:r w:rsidRPr="007C5E32">
        <w:rPr>
          <w:rFonts w:asciiTheme="minorEastAsia" w:hAnsiTheme="minorEastAsia"/>
          <w:sz w:val="20"/>
          <w:lang w:eastAsia="zh-CN"/>
        </w:rPr>
        <w:t>进</w:t>
      </w:r>
    </w:p>
    <w:p w:rsidR="00AD6407" w:rsidRPr="00C94E03" w:rsidRDefault="00AD6407" w:rsidP="0017411B">
      <w:pPr>
        <w:pStyle w:val="1"/>
      </w:pPr>
      <w:r w:rsidRPr="00C94E03">
        <w:rPr>
          <w:rFonts w:hint="eastAsia"/>
        </w:rPr>
        <w:t>基本数据</w:t>
      </w:r>
    </w:p>
    <w:p w:rsidR="006F1CF9" w:rsidRDefault="00FF1FFC" w:rsidP="008E49FA">
      <w:bookmarkStart w:id="1" w:name="INPUT_114"/>
      <w:r w:rsidRPr="0095193C">
        <w:rPr>
          <w:rStyle w:val="Input"/>
          <w:rFonts w:hint="eastAsia"/>
        </w:rPr>
        <w:t>clear;</w:t>
      </w:r>
      <w:r w:rsidR="0095193C" w:rsidRPr="0095193C">
        <w:rPr>
          <w:rStyle w:val="Input"/>
        </w:rPr>
        <w:t xml:space="preserve"> </w:t>
      </w:r>
      <w:bookmarkEnd w:id="1"/>
      <w:r w:rsidR="0095193C" w:rsidRPr="0095193C">
        <w:t xml:space="preserve"> </w:t>
      </w:r>
      <w:bookmarkStart w:id="2" w:name="INPUT_120"/>
      <w:r w:rsidR="008E49FA" w:rsidRPr="008E49FA">
        <w:rPr>
          <w:rStyle w:val="Input"/>
        </w:rPr>
        <w:t>str='*';str=repmat(str,1,</w:t>
      </w:r>
      <w:r w:rsidR="008E49FA">
        <w:rPr>
          <w:rStyle w:val="Input"/>
        </w:rPr>
        <w:t>65</w:t>
      </w:r>
      <w:r w:rsidR="008E49FA" w:rsidRPr="008E49FA">
        <w:rPr>
          <w:rStyle w:val="Input"/>
        </w:rPr>
        <w:t>)</w:t>
      </w:r>
      <w:r w:rsidR="006F1CF9">
        <w:rPr>
          <w:rStyle w:val="Input"/>
        </w:rPr>
        <w:t>;</w:t>
      </w:r>
      <w:r w:rsidR="008E49FA" w:rsidRPr="008E49FA">
        <w:rPr>
          <w:rStyle w:val="Input"/>
        </w:rPr>
        <w:t xml:space="preserve"> </w:t>
      </w:r>
      <w:bookmarkEnd w:id="2"/>
      <w:r w:rsidR="008E49FA" w:rsidRPr="008E49FA">
        <w:t xml:space="preserve"> </w:t>
      </w:r>
    </w:p>
    <w:p w:rsidR="00C94E03" w:rsidRPr="00C94E03" w:rsidRDefault="00C94E03" w:rsidP="00DA1D32">
      <w:pPr>
        <w:pStyle w:val="2"/>
        <w:ind w:right="74"/>
        <w:rPr>
          <w:rFonts w:asciiTheme="minorEastAsia" w:hAnsiTheme="minorEastAsia"/>
          <w:bCs w:val="0"/>
        </w:rPr>
      </w:pPr>
      <w:r w:rsidRPr="00C94E03">
        <w:rPr>
          <w:rFonts w:asciiTheme="minorEastAsia" w:hAnsiTheme="minorEastAsia" w:hint="eastAsia"/>
          <w:bCs w:val="0"/>
        </w:rPr>
        <w:t>土层</w:t>
      </w:r>
      <w:r w:rsidRPr="00C94E03">
        <w:rPr>
          <w:rFonts w:asciiTheme="minorEastAsia" w:hAnsiTheme="minorEastAsia"/>
          <w:bCs w:val="0"/>
        </w:rPr>
        <w:t>数据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734"/>
        <w:gridCol w:w="1241"/>
        <w:gridCol w:w="1241"/>
        <w:gridCol w:w="861"/>
        <w:gridCol w:w="734"/>
        <w:gridCol w:w="1241"/>
        <w:gridCol w:w="2254"/>
      </w:tblGrid>
      <w:tr w:rsidR="00C626BF" w:rsidRPr="00AD6407" w:rsidTr="00243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2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 w:rsidRPr="00AD6407">
              <w:rPr>
                <w:rFonts w:asciiTheme="minorEastAsia" w:hAnsiTheme="minorEastAsia" w:cs="微软雅黑" w:hint="eastAsia"/>
                <w:lang w:eastAsia="zh-CN"/>
              </w:rPr>
              <w:t>编号</w:t>
            </w:r>
          </w:p>
        </w:tc>
        <w:tc>
          <w:tcPr>
            <w:tcW w:w="747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类型</w:t>
            </w:r>
          </w:p>
        </w:tc>
        <w:tc>
          <w:tcPr>
            <w:tcW w:w="747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 w:rsidRPr="00AD6407">
              <w:rPr>
                <w:rFonts w:asciiTheme="minorEastAsia" w:hAnsiTheme="minorEastAsia" w:cs="微软雅黑" w:hint="eastAsia"/>
                <w:lang w:eastAsia="zh-CN"/>
              </w:rPr>
              <w:t>冻胀</w:t>
            </w:r>
            <w:r w:rsidRPr="00AD6407">
              <w:rPr>
                <w:rFonts w:asciiTheme="minorEastAsia" w:hAnsiTheme="minorEastAsia" w:cs="MS Mincho" w:hint="eastAsia"/>
                <w:lang w:eastAsia="zh-CN"/>
              </w:rPr>
              <w:t>性</w:t>
            </w:r>
          </w:p>
        </w:tc>
        <w:tc>
          <w:tcPr>
            <w:tcW w:w="518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深度</w:t>
            </w:r>
          </w:p>
        </w:tc>
        <w:tc>
          <w:tcPr>
            <w:tcW w:w="442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容</w:t>
            </w:r>
            <w:r>
              <w:rPr>
                <w:rFonts w:asciiTheme="minorEastAsia" w:hAnsiTheme="minorEastAsia" w:cs="微软雅黑"/>
                <w:lang w:eastAsia="zh-CN"/>
              </w:rPr>
              <w:t>重</w:t>
            </w:r>
          </w:p>
        </w:tc>
        <w:tc>
          <w:tcPr>
            <w:tcW w:w="747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压缩</w:t>
            </w:r>
            <w:r>
              <w:rPr>
                <w:rFonts w:asciiTheme="minorEastAsia" w:hAnsiTheme="minorEastAsia" w:cs="微软雅黑"/>
                <w:lang w:eastAsia="zh-CN"/>
              </w:rPr>
              <w:t>模量</w:t>
            </w:r>
          </w:p>
        </w:tc>
        <w:tc>
          <w:tcPr>
            <w:tcW w:w="1357" w:type="pct"/>
          </w:tcPr>
          <w:p w:rsidR="00C626BF" w:rsidRDefault="00C626BF" w:rsidP="00814C26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其它</w:t>
            </w:r>
          </w:p>
        </w:tc>
      </w:tr>
      <w:tr w:rsidR="00C626BF" w:rsidRPr="00AD6407" w:rsidTr="00243950">
        <w:tc>
          <w:tcPr>
            <w:tcW w:w="442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 w:rsidRPr="00AD6407">
              <w:rPr>
                <w:rFonts w:asciiTheme="minorEastAsia" w:hAnsiTheme="minorEastAsia" w:cs="微软雅黑" w:hint="eastAsia"/>
                <w:lang w:eastAsia="zh-CN"/>
              </w:rPr>
              <w:t>1</w:t>
            </w:r>
          </w:p>
        </w:tc>
        <w:tc>
          <w:tcPr>
            <w:tcW w:w="747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t>粗粒土</w:t>
            </w:r>
          </w:p>
        </w:tc>
        <w:tc>
          <w:tcPr>
            <w:tcW w:w="747" w:type="pct"/>
          </w:tcPr>
          <w:p w:rsidR="00C626BF" w:rsidRPr="00AD6407" w:rsidRDefault="00C626BF" w:rsidP="00AD6407">
            <w:pPr>
              <w:pStyle w:val="10"/>
              <w:rPr>
                <w:rFonts w:asciiTheme="minorEastAsia" w:hAnsiTheme="minorEastAsia" w:cs="微软雅黑"/>
                <w:lang w:eastAsia="zh-CN"/>
              </w:rPr>
            </w:pPr>
            <w:r w:rsidRPr="00AD6407">
              <w:t>'</w:t>
            </w:r>
            <w:r w:rsidRPr="00AD6407">
              <w:rPr>
                <w:rFonts w:hint="eastAsia"/>
                <w:lang w:eastAsia="zh-CN"/>
              </w:rPr>
              <w:t>不冻胀</w:t>
            </w:r>
            <w:r w:rsidRPr="00AD6407">
              <w:rPr>
                <w:rFonts w:hint="eastAsia"/>
              </w:rPr>
              <w:t>'</w:t>
            </w:r>
            <w:r w:rsidRPr="00AD6407">
              <w:t xml:space="preserve">  </w:t>
            </w:r>
          </w:p>
        </w:tc>
        <w:tc>
          <w:tcPr>
            <w:tcW w:w="518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1.2</w:t>
            </w:r>
            <w:r>
              <w:rPr>
                <w:rFonts w:asciiTheme="minorEastAsia" w:hAnsiTheme="minorEastAsia" w:cs="微软雅黑"/>
                <w:lang w:eastAsia="zh-CN"/>
              </w:rPr>
              <w:t>0</w:t>
            </w:r>
          </w:p>
        </w:tc>
        <w:tc>
          <w:tcPr>
            <w:tcW w:w="442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1</w:t>
            </w:r>
            <w:r>
              <w:rPr>
                <w:rFonts w:asciiTheme="minorEastAsia" w:hAnsiTheme="minorEastAsia" w:cs="微软雅黑"/>
                <w:lang w:eastAsia="zh-CN"/>
              </w:rPr>
              <w:t>8.9</w:t>
            </w:r>
          </w:p>
        </w:tc>
        <w:tc>
          <w:tcPr>
            <w:tcW w:w="747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4</w:t>
            </w:r>
          </w:p>
        </w:tc>
        <w:tc>
          <w:tcPr>
            <w:tcW w:w="1357" w:type="pct"/>
          </w:tcPr>
          <w:p w:rsidR="00C626BF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</w:p>
        </w:tc>
      </w:tr>
      <w:tr w:rsidR="00C626BF" w:rsidRPr="00AD6407" w:rsidTr="00243950">
        <w:tc>
          <w:tcPr>
            <w:tcW w:w="442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 w:rsidRPr="00AD6407">
              <w:rPr>
                <w:rFonts w:asciiTheme="minorEastAsia" w:hAnsiTheme="minorEastAsia" w:cs="微软雅黑" w:hint="eastAsia"/>
                <w:lang w:eastAsia="zh-CN"/>
              </w:rPr>
              <w:t>2</w:t>
            </w:r>
          </w:p>
        </w:tc>
        <w:tc>
          <w:tcPr>
            <w:tcW w:w="747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 w:rsidRPr="00AD6407">
              <w:rPr>
                <w:rFonts w:asciiTheme="minorEastAsia" w:hAnsiTheme="minorEastAsia" w:hint="eastAsia"/>
                <w:lang w:eastAsia="zh-CN"/>
              </w:rPr>
              <w:t>粘土</w:t>
            </w:r>
          </w:p>
        </w:tc>
        <w:tc>
          <w:tcPr>
            <w:tcW w:w="747" w:type="pct"/>
          </w:tcPr>
          <w:p w:rsidR="00C626BF" w:rsidRPr="00AD6407" w:rsidRDefault="007C3BCA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'强冻</w:t>
            </w:r>
            <w:r>
              <w:rPr>
                <w:rFonts w:asciiTheme="minorEastAsia" w:hAnsiTheme="minorEastAsia" w:cs="微软雅黑"/>
                <w:lang w:eastAsia="zh-CN"/>
              </w:rPr>
              <w:t>胀'</w:t>
            </w:r>
          </w:p>
        </w:tc>
        <w:tc>
          <w:tcPr>
            <w:tcW w:w="518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4.20</w:t>
            </w:r>
          </w:p>
        </w:tc>
        <w:tc>
          <w:tcPr>
            <w:tcW w:w="442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19</w:t>
            </w:r>
          </w:p>
        </w:tc>
        <w:tc>
          <w:tcPr>
            <w:tcW w:w="747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9</w:t>
            </w:r>
          </w:p>
        </w:tc>
        <w:tc>
          <w:tcPr>
            <w:tcW w:w="1357" w:type="pct"/>
          </w:tcPr>
          <w:p w:rsidR="00C626BF" w:rsidRPr="00907EED" w:rsidRDefault="00C626BF" w:rsidP="00C626BF">
            <w:pPr>
              <w:spacing w:line="360" w:lineRule="auto"/>
              <w:jc w:val="left"/>
              <w:rPr>
                <w:rStyle w:val="Input"/>
              </w:rPr>
            </w:pPr>
            <w:bookmarkStart w:id="3" w:name="INPUT_29"/>
            <w:bookmarkStart w:id="4" w:name="INPUT_30"/>
            <w:r w:rsidRPr="00907EED">
              <w:rPr>
                <w:rStyle w:val="Input"/>
                <w:rFonts w:hint="eastAsia"/>
              </w:rPr>
              <w:t>w=</w:t>
            </w:r>
            <w:r w:rsidRPr="00907EED">
              <w:rPr>
                <w:rStyle w:val="Input"/>
              </w:rPr>
              <w:t>0.29;Gs=2.70;</w:t>
            </w:r>
            <w:r w:rsidR="00907EED" w:rsidRPr="00907EED">
              <w:rPr>
                <w:rStyle w:val="Input"/>
              </w:rPr>
              <w:t xml:space="preserve"> </w:t>
            </w:r>
            <w:bookmarkEnd w:id="3"/>
            <w:r w:rsidR="00907EED" w:rsidRPr="00907EED">
              <w:rPr>
                <w:rStyle w:val="Input"/>
              </w:rPr>
              <w:t xml:space="preserve"> </w:t>
            </w:r>
          </w:p>
          <w:p w:rsidR="00C626BF" w:rsidRDefault="00C626BF" w:rsidP="00C626BF">
            <w:pPr>
              <w:spacing w:line="360" w:lineRule="auto"/>
              <w:jc w:val="left"/>
              <w:rPr>
                <w:rFonts w:asciiTheme="minorEastAsia" w:hAnsiTheme="minorEastAsia" w:cs="微软雅黑"/>
                <w:lang w:eastAsia="zh-CN"/>
              </w:rPr>
            </w:pPr>
            <w:r w:rsidRPr="00907EED">
              <w:rPr>
                <w:rStyle w:val="Input"/>
              </w:rPr>
              <w:t>Wp=0.22;</w:t>
            </w:r>
            <w:r w:rsidR="00907EED" w:rsidRPr="00907EED">
              <w:rPr>
                <w:rStyle w:val="Input"/>
              </w:rPr>
              <w:t xml:space="preserve"> </w:t>
            </w:r>
            <w:bookmarkEnd w:id="4"/>
            <w:r w:rsidR="00907EED" w:rsidRPr="00907EED">
              <w:t xml:space="preserve"> </w:t>
            </w:r>
          </w:p>
        </w:tc>
      </w:tr>
      <w:tr w:rsidR="00C626BF" w:rsidRPr="00AD6407" w:rsidTr="00243950">
        <w:tc>
          <w:tcPr>
            <w:tcW w:w="442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 w:rsidRPr="00AD6407">
              <w:rPr>
                <w:rFonts w:asciiTheme="minorEastAsia" w:hAnsiTheme="minorEastAsia" w:cs="微软雅黑" w:hint="eastAsia"/>
                <w:lang w:eastAsia="zh-CN"/>
              </w:rPr>
              <w:t>3</w:t>
            </w:r>
          </w:p>
        </w:tc>
        <w:tc>
          <w:tcPr>
            <w:tcW w:w="747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 w:rsidRPr="00AD6407">
              <w:rPr>
                <w:rFonts w:asciiTheme="minorEastAsia" w:hAnsiTheme="minorEastAsia" w:hint="eastAsia"/>
                <w:lang w:eastAsia="zh-CN"/>
              </w:rPr>
              <w:t>淤泥</w:t>
            </w:r>
            <w:r w:rsidRPr="00AD6407">
              <w:rPr>
                <w:rFonts w:asciiTheme="minorEastAsia" w:hAnsiTheme="minorEastAsia" w:cs="微软雅黑" w:hint="eastAsia"/>
                <w:lang w:eastAsia="zh-CN"/>
              </w:rPr>
              <w:t>质</w:t>
            </w:r>
            <w:r w:rsidRPr="00AD6407">
              <w:rPr>
                <w:rFonts w:asciiTheme="minorEastAsia" w:hAnsiTheme="minorEastAsia" w:cs="MS Mincho" w:hint="eastAsia"/>
                <w:lang w:eastAsia="zh-CN"/>
              </w:rPr>
              <w:t>土</w:t>
            </w:r>
          </w:p>
        </w:tc>
        <w:tc>
          <w:tcPr>
            <w:tcW w:w="747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</w:p>
        </w:tc>
        <w:tc>
          <w:tcPr>
            <w:tcW w:w="518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12.2</w:t>
            </w:r>
            <w:r>
              <w:rPr>
                <w:rFonts w:asciiTheme="minorEastAsia" w:hAnsiTheme="minorEastAsia" w:cs="微软雅黑"/>
                <w:lang w:eastAsia="zh-CN"/>
              </w:rPr>
              <w:t>0</w:t>
            </w:r>
          </w:p>
        </w:tc>
        <w:tc>
          <w:tcPr>
            <w:tcW w:w="442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18</w:t>
            </w:r>
          </w:p>
        </w:tc>
        <w:tc>
          <w:tcPr>
            <w:tcW w:w="747" w:type="pct"/>
          </w:tcPr>
          <w:p w:rsidR="00C626BF" w:rsidRPr="00AD6407" w:rsidRDefault="00C626BF" w:rsidP="00AD6407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微软雅黑" w:hint="eastAsia"/>
                <w:lang w:eastAsia="zh-CN"/>
              </w:rPr>
              <w:t>3</w:t>
            </w:r>
          </w:p>
        </w:tc>
        <w:tc>
          <w:tcPr>
            <w:tcW w:w="1357" w:type="pct"/>
          </w:tcPr>
          <w:p w:rsidR="00C626BF" w:rsidRDefault="00DA4013" w:rsidP="00C626BF">
            <w:pPr>
              <w:spacing w:line="360" w:lineRule="auto"/>
              <w:jc w:val="left"/>
              <w:rPr>
                <w:rFonts w:asciiTheme="minorEastAsia" w:hAnsiTheme="minorEastAsia" w:cs="微软雅黑"/>
                <w:lang w:eastAsia="zh-CN"/>
              </w:rPr>
            </w:pPr>
            <w:bookmarkStart w:id="5" w:name="INPUT_31"/>
            <w:r>
              <w:rPr>
                <w:rStyle w:val="Input"/>
              </w:rPr>
              <w:t>c</w:t>
            </w:r>
            <w:r w:rsidR="00C626BF" w:rsidRPr="00907EED">
              <w:rPr>
                <w:rStyle w:val="Input"/>
                <w:rFonts w:hint="eastAsia"/>
              </w:rPr>
              <w:t>k</w:t>
            </w:r>
            <w:r w:rsidR="00C626BF" w:rsidRPr="00907EED">
              <w:rPr>
                <w:rStyle w:val="Input"/>
              </w:rPr>
              <w:t>3</w:t>
            </w:r>
            <w:r w:rsidR="00C626BF" w:rsidRPr="00907EED">
              <w:rPr>
                <w:rStyle w:val="Input"/>
                <w:rFonts w:hint="eastAsia"/>
              </w:rPr>
              <w:t>=</w:t>
            </w:r>
            <w:r w:rsidR="00C626BF" w:rsidRPr="00907EED">
              <w:rPr>
                <w:rStyle w:val="Input"/>
              </w:rPr>
              <w:t>12;phik3=10;</w:t>
            </w:r>
            <w:r w:rsidR="00907EED" w:rsidRPr="00907EED">
              <w:rPr>
                <w:rStyle w:val="Input"/>
              </w:rPr>
              <w:t xml:space="preserve"> </w:t>
            </w:r>
            <w:bookmarkEnd w:id="5"/>
            <w:r w:rsidR="00907EED" w:rsidRPr="00907EED">
              <w:t xml:space="preserve"> </w:t>
            </w:r>
          </w:p>
        </w:tc>
      </w:tr>
    </w:tbl>
    <w:p w:rsidR="00E4649B" w:rsidRDefault="00E4649B" w:rsidP="00E4649B">
      <w:pPr>
        <w:pStyle w:val="10"/>
        <w:rPr>
          <w:lang w:eastAsia="zh-CN"/>
        </w:rPr>
      </w:pPr>
    </w:p>
    <w:p w:rsidR="007C3BCA" w:rsidRPr="007C3BCA" w:rsidRDefault="004557AF" w:rsidP="007C3BCA">
      <w:pPr>
        <w:pStyle w:val="10"/>
      </w:pPr>
      <w:bookmarkStart w:id="6" w:name="INPUT_38"/>
      <w:r>
        <w:rPr>
          <w:rStyle w:val="Input"/>
          <w:rFonts w:hint="eastAsia"/>
        </w:rPr>
        <w:t>dis=</w:t>
      </w:r>
      <w:r>
        <w:rPr>
          <w:rStyle w:val="Input"/>
        </w:rPr>
        <w:t>'</w:t>
      </w:r>
      <w:r w:rsidRPr="004557AF">
        <w:rPr>
          <w:rStyle w:val="Input"/>
          <w:rFonts w:hint="eastAsia"/>
        </w:rPr>
        <w:t>市郊</w:t>
      </w:r>
      <w:r>
        <w:rPr>
          <w:rStyle w:val="Input"/>
        </w:rPr>
        <w:t>'</w:t>
      </w:r>
      <w:r w:rsidRPr="004557AF">
        <w:rPr>
          <w:rStyle w:val="Input"/>
        </w:rPr>
        <w:t xml:space="preserve">; </w:t>
      </w:r>
      <w:bookmarkEnd w:id="6"/>
      <w:r w:rsidRPr="004557AF">
        <w:t xml:space="preserve"> </w:t>
      </w:r>
      <w:bookmarkStart w:id="7" w:name="INPUT_54"/>
      <w:r w:rsidR="00FF1FFC" w:rsidRPr="00FF1FFC">
        <w:rPr>
          <w:rStyle w:val="Input"/>
          <w:lang w:eastAsia="zh-CN"/>
        </w:rPr>
        <w:t>attr='</w:t>
      </w:r>
      <w:r w:rsidR="00FF1FFC" w:rsidRPr="00FF1FFC">
        <w:rPr>
          <w:rStyle w:val="Input"/>
          <w:lang w:eastAsia="zh-CN"/>
        </w:rPr>
        <w:t>条形基础</w:t>
      </w:r>
      <w:r w:rsidR="00FF1FFC">
        <w:rPr>
          <w:rStyle w:val="Input"/>
          <w:rFonts w:hint="eastAsia"/>
          <w:lang w:eastAsia="zh-CN"/>
        </w:rPr>
        <w:t>、</w:t>
      </w:r>
      <w:r w:rsidR="00FF1FFC" w:rsidRPr="00FF1FFC">
        <w:rPr>
          <w:rStyle w:val="Input"/>
          <w:rFonts w:hint="eastAsia"/>
          <w:lang w:eastAsia="zh-CN"/>
        </w:rPr>
        <w:t>采暖</w:t>
      </w:r>
      <w:r w:rsidR="00FF1FFC" w:rsidRPr="00FF1FFC">
        <w:rPr>
          <w:rStyle w:val="Input"/>
          <w:rFonts w:hint="eastAsia"/>
          <w:lang w:eastAsia="zh-CN"/>
        </w:rPr>
        <w:t>';</w:t>
      </w:r>
      <w:r w:rsidR="00FF1FFC" w:rsidRPr="00FF1FFC">
        <w:rPr>
          <w:rStyle w:val="Input"/>
          <w:lang w:eastAsia="zh-CN"/>
        </w:rPr>
        <w:t xml:space="preserve"> </w:t>
      </w:r>
      <w:bookmarkEnd w:id="7"/>
      <w:r w:rsidR="00FF1FFC" w:rsidRPr="00FF1FFC">
        <w:rPr>
          <w:lang w:eastAsia="zh-CN"/>
        </w:rPr>
        <w:t xml:space="preserve"> </w:t>
      </w:r>
      <w:bookmarkStart w:id="8" w:name="INPUT_36"/>
      <w:r w:rsidR="007C3BCA" w:rsidRPr="007C3BCA">
        <w:rPr>
          <w:rStyle w:val="Input"/>
          <w:rFonts w:hint="eastAsia"/>
        </w:rPr>
        <w:t>name=</w:t>
      </w:r>
      <w:r w:rsidR="007C3BCA" w:rsidRPr="007C3BCA">
        <w:rPr>
          <w:rStyle w:val="Input"/>
        </w:rPr>
        <w:t>[</w:t>
      </w:r>
      <w:r w:rsidR="007C3BCA">
        <w:rPr>
          <w:rStyle w:val="Input"/>
        </w:rPr>
        <w:t>'</w:t>
      </w:r>
      <w:r w:rsidR="007C3BCA" w:rsidRPr="007C3BCA">
        <w:rPr>
          <w:rStyle w:val="Input"/>
          <w:rFonts w:hint="eastAsia"/>
          <w:lang w:eastAsia="zh-CN"/>
        </w:rPr>
        <w:t>粗粒土</w:t>
      </w:r>
      <w:r w:rsidR="003420CB">
        <w:rPr>
          <w:rStyle w:val="Input"/>
          <w:rFonts w:hint="eastAsia"/>
          <w:lang w:eastAsia="zh-CN"/>
        </w:rPr>
        <w:t xml:space="preserve"> </w:t>
      </w:r>
      <w:r w:rsidR="007C3BCA">
        <w:rPr>
          <w:rStyle w:val="Input"/>
          <w:rFonts w:hint="eastAsia"/>
          <w:lang w:eastAsia="zh-CN"/>
        </w:rPr>
        <w:t>'</w:t>
      </w:r>
      <w:r w:rsidR="007C3BCA" w:rsidRPr="007C3BCA">
        <w:rPr>
          <w:rStyle w:val="Input"/>
          <w:rFonts w:hint="eastAsia"/>
        </w:rPr>
        <w:t xml:space="preserve"> </w:t>
      </w:r>
      <w:r w:rsidR="007C3BCA">
        <w:rPr>
          <w:rStyle w:val="Input"/>
        </w:rPr>
        <w:t>'</w:t>
      </w:r>
      <w:r w:rsidR="007C3BCA" w:rsidRPr="007C3BCA">
        <w:rPr>
          <w:rStyle w:val="Input"/>
          <w:rFonts w:hint="eastAsia"/>
          <w:lang w:eastAsia="zh-CN"/>
        </w:rPr>
        <w:t>粘土</w:t>
      </w:r>
      <w:r w:rsidR="003420CB">
        <w:rPr>
          <w:rStyle w:val="Input"/>
          <w:rFonts w:hint="eastAsia"/>
          <w:lang w:eastAsia="zh-CN"/>
        </w:rPr>
        <w:t xml:space="preserve"> </w:t>
      </w:r>
      <w:r w:rsidR="007C3BCA">
        <w:rPr>
          <w:rStyle w:val="Input"/>
          <w:rFonts w:hint="eastAsia"/>
          <w:lang w:eastAsia="zh-CN"/>
        </w:rPr>
        <w:t>'</w:t>
      </w:r>
      <w:r w:rsidR="007C3BCA" w:rsidRPr="007C3BCA">
        <w:rPr>
          <w:rStyle w:val="Input"/>
          <w:rFonts w:hint="eastAsia"/>
        </w:rPr>
        <w:t xml:space="preserve"> </w:t>
      </w:r>
      <w:r w:rsidR="007C3BCA">
        <w:rPr>
          <w:rStyle w:val="Input"/>
        </w:rPr>
        <w:t>'</w:t>
      </w:r>
      <w:r w:rsidR="007C3BCA" w:rsidRPr="007C3BCA">
        <w:rPr>
          <w:rStyle w:val="Input"/>
          <w:rFonts w:hint="eastAsia"/>
          <w:lang w:eastAsia="zh-CN"/>
        </w:rPr>
        <w:t>淤泥质土</w:t>
      </w:r>
      <w:r w:rsidR="007C3BCA">
        <w:rPr>
          <w:rStyle w:val="Input"/>
          <w:rFonts w:hint="eastAsia"/>
          <w:lang w:eastAsia="zh-CN"/>
        </w:rPr>
        <w:t>'</w:t>
      </w:r>
      <w:r w:rsidR="007C3BCA" w:rsidRPr="007C3BCA">
        <w:rPr>
          <w:rStyle w:val="Input"/>
        </w:rPr>
        <w:t xml:space="preserve">]; </w:t>
      </w:r>
      <w:bookmarkEnd w:id="8"/>
      <w:r w:rsidR="007C3BCA" w:rsidRPr="007C3BCA">
        <w:t xml:space="preserve"> </w:t>
      </w:r>
    </w:p>
    <w:p w:rsidR="00B64E78" w:rsidRDefault="007C3BCA" w:rsidP="00A14005">
      <w:pPr>
        <w:pStyle w:val="10"/>
        <w:rPr>
          <w:rStyle w:val="Input"/>
          <w:lang w:eastAsia="zh-CN"/>
        </w:rPr>
      </w:pPr>
      <w:bookmarkStart w:id="9" w:name="INPUT_34"/>
      <w:r w:rsidRPr="007C3BCA">
        <w:rPr>
          <w:rStyle w:val="Input"/>
          <w:rFonts w:hint="eastAsia"/>
          <w:lang w:eastAsia="zh-CN"/>
        </w:rPr>
        <w:t>frost=['</w:t>
      </w:r>
      <w:r w:rsidRPr="007C3BCA">
        <w:rPr>
          <w:rStyle w:val="Input"/>
          <w:rFonts w:hint="eastAsia"/>
          <w:lang w:eastAsia="zh-CN"/>
        </w:rPr>
        <w:t>不冻胀</w:t>
      </w:r>
      <w:r w:rsidR="003420CB">
        <w:rPr>
          <w:rStyle w:val="Input"/>
          <w:rFonts w:hint="eastAsia"/>
          <w:lang w:eastAsia="zh-CN"/>
        </w:rPr>
        <w:t xml:space="preserve"> </w:t>
      </w:r>
      <w:r w:rsidRPr="007C3BCA">
        <w:rPr>
          <w:rStyle w:val="Input"/>
          <w:rFonts w:hint="eastAsia"/>
          <w:lang w:eastAsia="zh-CN"/>
        </w:rPr>
        <w:t xml:space="preserve">'  </w:t>
      </w:r>
      <w:r w:rsidRPr="007C3BCA">
        <w:rPr>
          <w:rStyle w:val="Input"/>
          <w:lang w:eastAsia="zh-CN"/>
        </w:rPr>
        <w:t xml:space="preserve"> </w:t>
      </w:r>
      <w:r w:rsidRPr="007C3BCA">
        <w:rPr>
          <w:rStyle w:val="Input"/>
          <w:rFonts w:hint="eastAsia"/>
          <w:lang w:eastAsia="zh-CN"/>
        </w:rPr>
        <w:t>'</w:t>
      </w:r>
      <w:r w:rsidRPr="007C3BCA">
        <w:rPr>
          <w:rStyle w:val="Input"/>
          <w:rFonts w:hint="eastAsia"/>
          <w:lang w:eastAsia="zh-CN"/>
        </w:rPr>
        <w:t>强冻胀</w:t>
      </w:r>
      <w:r w:rsidRPr="007C3BCA">
        <w:rPr>
          <w:rStyle w:val="Input"/>
          <w:rFonts w:hint="eastAsia"/>
          <w:lang w:eastAsia="zh-CN"/>
        </w:rPr>
        <w:t>']</w:t>
      </w:r>
      <w:r w:rsidRPr="007C3BCA">
        <w:rPr>
          <w:rStyle w:val="Input"/>
          <w:lang w:eastAsia="zh-CN"/>
        </w:rPr>
        <w:t xml:space="preserve">; </w:t>
      </w:r>
      <w:bookmarkEnd w:id="9"/>
      <w:r w:rsidRPr="007C3BCA">
        <w:rPr>
          <w:lang w:eastAsia="zh-CN"/>
        </w:rPr>
        <w:t xml:space="preserve"> </w:t>
      </w:r>
      <w:bookmarkStart w:id="10" w:name="INPUT_28"/>
      <w:r w:rsidR="00907EED" w:rsidRPr="00907EED">
        <w:rPr>
          <w:rStyle w:val="Input"/>
          <w:rFonts w:hint="eastAsia"/>
          <w:lang w:eastAsia="zh-CN"/>
        </w:rPr>
        <w:t>z=</w:t>
      </w:r>
      <w:r w:rsidR="00907EED" w:rsidRPr="00907EED">
        <w:rPr>
          <w:rStyle w:val="Input"/>
          <w:lang w:eastAsia="zh-CN"/>
        </w:rPr>
        <w:t>[1.20 4.20 12.20];</w:t>
      </w:r>
    </w:p>
    <w:p w:rsidR="00907EED" w:rsidRDefault="00A0001A" w:rsidP="00B64E78">
      <w:pPr>
        <w:pStyle w:val="10"/>
        <w:rPr>
          <w:lang w:eastAsia="zh-CN"/>
        </w:rPr>
      </w:pPr>
      <w:r w:rsidRPr="00907EED">
        <w:rPr>
          <w:rStyle w:val="Input"/>
          <w:rFonts w:hint="eastAsia"/>
        </w:rPr>
        <w:t>gamma=[</w:t>
      </w:r>
      <w:r w:rsidR="00A14005" w:rsidRPr="00A14005">
        <w:rPr>
          <w:rStyle w:val="Input"/>
          <w:lang w:eastAsia="zh-CN"/>
        </w:rPr>
        <w:t>18.9</w:t>
      </w:r>
      <w:r w:rsidR="00A14005">
        <w:rPr>
          <w:rStyle w:val="Input"/>
          <w:lang w:eastAsia="zh-CN"/>
        </w:rPr>
        <w:t xml:space="preserve"> </w:t>
      </w:r>
      <w:r w:rsidR="00A14005" w:rsidRPr="00A14005">
        <w:rPr>
          <w:rStyle w:val="Input"/>
          <w:lang w:eastAsia="zh-CN"/>
        </w:rPr>
        <w:t>19</w:t>
      </w:r>
      <w:r w:rsidR="00A14005">
        <w:rPr>
          <w:rStyle w:val="Input"/>
          <w:lang w:eastAsia="zh-CN"/>
        </w:rPr>
        <w:t xml:space="preserve"> </w:t>
      </w:r>
      <w:r w:rsidR="00A14005" w:rsidRPr="00A14005">
        <w:rPr>
          <w:rStyle w:val="Input"/>
          <w:lang w:eastAsia="zh-CN"/>
        </w:rPr>
        <w:t>18</w:t>
      </w:r>
      <w:r w:rsidRPr="00907EED">
        <w:rPr>
          <w:rStyle w:val="Input"/>
          <w:rFonts w:hint="eastAsia"/>
        </w:rPr>
        <w:t>]</w:t>
      </w:r>
      <w:r w:rsidR="00907EED" w:rsidRPr="00907EED">
        <w:rPr>
          <w:rStyle w:val="Input"/>
        </w:rPr>
        <w:t>;</w:t>
      </w:r>
      <w:r w:rsidR="005258B6">
        <w:rPr>
          <w:rStyle w:val="Input"/>
          <w:rFonts w:hint="eastAsia"/>
        </w:rPr>
        <w:t>gammaw=9.8</w:t>
      </w:r>
      <w:r w:rsidR="005258B6">
        <w:rPr>
          <w:rStyle w:val="Input"/>
        </w:rPr>
        <w:t>;</w:t>
      </w:r>
      <w:r w:rsidR="00801D76">
        <w:rPr>
          <w:rStyle w:val="Input"/>
        </w:rPr>
        <w:t>g=9.8;</w:t>
      </w:r>
      <w:r w:rsidR="00907EED" w:rsidRPr="00907EED">
        <w:rPr>
          <w:rStyle w:val="Input"/>
        </w:rPr>
        <w:t>Es=[</w:t>
      </w:r>
      <w:r w:rsidR="00907EED" w:rsidRPr="00907EED">
        <w:rPr>
          <w:rStyle w:val="Input"/>
          <w:lang w:eastAsia="zh-CN"/>
        </w:rPr>
        <w:t>4</w:t>
      </w:r>
      <w:r w:rsidR="00907EED" w:rsidRPr="00907EED">
        <w:rPr>
          <w:rStyle w:val="Input"/>
        </w:rPr>
        <w:t xml:space="preserve"> </w:t>
      </w:r>
      <w:r w:rsidR="00907EED" w:rsidRPr="00907EED">
        <w:rPr>
          <w:rStyle w:val="Input"/>
          <w:lang w:eastAsia="zh-CN"/>
        </w:rPr>
        <w:t>9</w:t>
      </w:r>
      <w:r w:rsidR="00907EED" w:rsidRPr="00907EED">
        <w:rPr>
          <w:rStyle w:val="Input"/>
        </w:rPr>
        <w:t xml:space="preserve"> </w:t>
      </w:r>
      <w:r w:rsidR="00907EED" w:rsidRPr="00907EED">
        <w:rPr>
          <w:rStyle w:val="Input"/>
          <w:lang w:eastAsia="zh-CN"/>
        </w:rPr>
        <w:t>3</w:t>
      </w:r>
      <w:r w:rsidR="00907EED" w:rsidRPr="00907EED">
        <w:rPr>
          <w:rStyle w:val="Input"/>
        </w:rPr>
        <w:t xml:space="preserve">]; </w:t>
      </w:r>
      <w:bookmarkEnd w:id="10"/>
      <w:r w:rsidR="00907EED" w:rsidRPr="00907EED">
        <w:t xml:space="preserve"> </w:t>
      </w:r>
    </w:p>
    <w:p w:rsidR="00C626BF" w:rsidRDefault="00C626BF" w:rsidP="00E4649B">
      <w:pPr>
        <w:pStyle w:val="10"/>
        <w:rPr>
          <w:lang w:eastAsia="zh-CN"/>
        </w:rPr>
      </w:pPr>
    </w:p>
    <w:p w:rsidR="00E4649B" w:rsidRDefault="00E4649B" w:rsidP="00DA1D32">
      <w:pPr>
        <w:pStyle w:val="2"/>
        <w:ind w:right="74"/>
      </w:pPr>
      <w:r>
        <w:rPr>
          <w:rFonts w:hint="eastAsia"/>
        </w:rPr>
        <w:t>其它</w:t>
      </w:r>
      <w:r>
        <w:t>数据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292"/>
        <w:gridCol w:w="1292"/>
        <w:gridCol w:w="1557"/>
        <w:gridCol w:w="1819"/>
        <w:gridCol w:w="2346"/>
      </w:tblGrid>
      <w:tr w:rsidR="0090398E" w:rsidRPr="00AD6407" w:rsidTr="00A000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78" w:type="pct"/>
          </w:tcPr>
          <w:p w:rsidR="0090398E" w:rsidRPr="00AD6407" w:rsidRDefault="0090398E" w:rsidP="00343259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 w:rsidRPr="00AD6407">
              <w:rPr>
                <w:rFonts w:hint="eastAsia"/>
                <w:lang w:eastAsia="zh-CN"/>
              </w:rPr>
              <w:t>地下水位</w:t>
            </w:r>
          </w:p>
        </w:tc>
        <w:tc>
          <w:tcPr>
            <w:tcW w:w="778" w:type="pct"/>
          </w:tcPr>
          <w:p w:rsidR="0090398E" w:rsidRPr="00AD6407" w:rsidRDefault="0090398E" w:rsidP="00343259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标准冻</w:t>
            </w:r>
            <w:r>
              <w:rPr>
                <w:lang w:eastAsia="zh-CN"/>
              </w:rPr>
              <w:t>深</w:t>
            </w:r>
          </w:p>
        </w:tc>
        <w:tc>
          <w:tcPr>
            <w:tcW w:w="937" w:type="pct"/>
          </w:tcPr>
          <w:p w:rsidR="0090398E" w:rsidRPr="00AD6407" w:rsidRDefault="0090398E" w:rsidP="00343259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hint="eastAsia"/>
                <w:lang w:eastAsia="zh-CN"/>
              </w:rPr>
              <w:t>室内外</w:t>
            </w:r>
            <w:r w:rsidRPr="00AD6407">
              <w:rPr>
                <w:rFonts w:asciiTheme="minorEastAsia" w:hAnsiTheme="minorEastAsia" w:hint="eastAsia"/>
                <w:lang w:eastAsia="zh-CN"/>
              </w:rPr>
              <w:t>高差</w:t>
            </w:r>
          </w:p>
        </w:tc>
        <w:tc>
          <w:tcPr>
            <w:tcW w:w="1095" w:type="pct"/>
          </w:tcPr>
          <w:p w:rsidR="0090398E" w:rsidRPr="00AD6407" w:rsidRDefault="0090398E" w:rsidP="0090398E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MS Mincho" w:hint="eastAsia"/>
                <w:lang w:eastAsia="zh-CN"/>
              </w:rPr>
              <w:t>土</w:t>
            </w:r>
            <w:r>
              <w:rPr>
                <w:rFonts w:asciiTheme="minorEastAsia" w:hAnsiTheme="minorEastAsia" w:cs="MS Mincho"/>
                <w:lang w:eastAsia="zh-CN"/>
              </w:rPr>
              <w:t>层</w:t>
            </w:r>
            <w:r>
              <w:rPr>
                <w:rFonts w:asciiTheme="minorEastAsia" w:hAnsiTheme="minorEastAsia" w:cs="MS Mincho" w:hint="eastAsia"/>
                <w:lang w:eastAsia="zh-CN"/>
              </w:rPr>
              <w:t>3</w:t>
            </w:r>
            <w:r w:rsidRPr="00AD6407">
              <w:rPr>
                <w:rFonts w:asciiTheme="minorEastAsia" w:hAnsiTheme="minorEastAsia" w:cs="MS Mincho" w:hint="eastAsia"/>
                <w:lang w:eastAsia="zh-CN"/>
              </w:rPr>
              <w:t>承</w:t>
            </w:r>
            <w:r w:rsidRPr="00AD6407">
              <w:rPr>
                <w:rFonts w:asciiTheme="minorEastAsia" w:hAnsiTheme="minorEastAsia" w:cs="微软雅黑" w:hint="eastAsia"/>
                <w:lang w:eastAsia="zh-CN"/>
              </w:rPr>
              <w:t>载</w:t>
            </w:r>
            <w:r w:rsidRPr="00AD6407">
              <w:rPr>
                <w:rFonts w:asciiTheme="minorEastAsia" w:hAnsiTheme="minorEastAsia" w:cs="MS Mincho" w:hint="eastAsia"/>
                <w:lang w:eastAsia="zh-CN"/>
              </w:rPr>
              <w:t>力</w:t>
            </w:r>
          </w:p>
        </w:tc>
        <w:tc>
          <w:tcPr>
            <w:tcW w:w="1413" w:type="pct"/>
          </w:tcPr>
          <w:p w:rsidR="0090398E" w:rsidRPr="0073040F" w:rsidRDefault="0090398E" w:rsidP="0090398E">
            <w:pPr>
              <w:spacing w:line="360" w:lineRule="auto"/>
              <w:jc w:val="left"/>
              <w:rPr>
                <w:rFonts w:asciiTheme="minorEastAsia" w:hAnsiTheme="minorEastAsia" w:cs="微软雅黑"/>
                <w:lang w:eastAsia="zh-CN"/>
              </w:rPr>
            </w:pPr>
            <w:r>
              <w:rPr>
                <w:rFonts w:asciiTheme="minorEastAsia" w:hAnsiTheme="minorEastAsia" w:cs="MS Mincho" w:hint="eastAsia"/>
                <w:lang w:eastAsia="zh-CN"/>
              </w:rPr>
              <w:t>土</w:t>
            </w:r>
            <w:r>
              <w:rPr>
                <w:rFonts w:asciiTheme="minorEastAsia" w:hAnsiTheme="minorEastAsia" w:cs="MS Mincho"/>
                <w:lang w:eastAsia="zh-CN"/>
              </w:rPr>
              <w:t>层2</w:t>
            </w:r>
            <w:r w:rsidRPr="00AD6407">
              <w:rPr>
                <w:rFonts w:asciiTheme="minorEastAsia" w:hAnsiTheme="minorEastAsia" w:cs="MS Mincho" w:hint="eastAsia"/>
                <w:lang w:eastAsia="zh-CN"/>
              </w:rPr>
              <w:t>参考承</w:t>
            </w:r>
            <w:r w:rsidRPr="00AD6407">
              <w:rPr>
                <w:rFonts w:asciiTheme="minorEastAsia" w:hAnsiTheme="minorEastAsia" w:cs="微软雅黑" w:hint="eastAsia"/>
                <w:lang w:eastAsia="zh-CN"/>
              </w:rPr>
              <w:t>载</w:t>
            </w:r>
            <w:r w:rsidRPr="00AD6407">
              <w:rPr>
                <w:rFonts w:asciiTheme="minorEastAsia" w:hAnsiTheme="minorEastAsia" w:cs="MS Mincho" w:hint="eastAsia"/>
                <w:lang w:eastAsia="zh-CN"/>
              </w:rPr>
              <w:t>力</w:t>
            </w:r>
          </w:p>
        </w:tc>
      </w:tr>
      <w:tr w:rsidR="0090398E" w:rsidRPr="00AD6407" w:rsidTr="00A0001A">
        <w:tc>
          <w:tcPr>
            <w:tcW w:w="778" w:type="pct"/>
          </w:tcPr>
          <w:p w:rsidR="0090398E" w:rsidRPr="00AD6407" w:rsidRDefault="0090398E" w:rsidP="00343259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bookmarkStart w:id="11" w:name="INPUT_23"/>
            <w:r w:rsidRPr="00A0001A">
              <w:rPr>
                <w:rStyle w:val="Input"/>
                <w:lang w:eastAsia="zh-CN"/>
              </w:rPr>
              <w:t xml:space="preserve"> </w:t>
            </w:r>
            <w:r w:rsidRPr="00A0001A">
              <w:rPr>
                <w:rStyle w:val="Input"/>
              </w:rPr>
              <w:t>zw=1.5;</w:t>
            </w:r>
            <w:r w:rsidR="00A0001A" w:rsidRPr="00A0001A">
              <w:rPr>
                <w:rStyle w:val="Input"/>
              </w:rPr>
              <w:t xml:space="preserve"> </w:t>
            </w:r>
            <w:bookmarkEnd w:id="11"/>
            <w:r w:rsidR="00A0001A" w:rsidRPr="00A0001A">
              <w:t xml:space="preserve"> </w:t>
            </w:r>
          </w:p>
        </w:tc>
        <w:tc>
          <w:tcPr>
            <w:tcW w:w="778" w:type="pct"/>
          </w:tcPr>
          <w:p w:rsidR="0090398E" w:rsidRPr="00AD6407" w:rsidRDefault="00FF1FFC" w:rsidP="00343259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bookmarkStart w:id="12" w:name="INPUT_24"/>
            <w:r>
              <w:rPr>
                <w:rStyle w:val="Input"/>
                <w:rFonts w:hint="eastAsia"/>
              </w:rPr>
              <w:t>z0=1.8</w:t>
            </w:r>
            <w:r w:rsidR="0090398E" w:rsidRPr="00A0001A">
              <w:rPr>
                <w:rStyle w:val="Input"/>
              </w:rPr>
              <w:t>;</w:t>
            </w:r>
            <w:r w:rsidR="00A0001A" w:rsidRPr="00A0001A">
              <w:rPr>
                <w:rStyle w:val="Input"/>
              </w:rPr>
              <w:t xml:space="preserve"> </w:t>
            </w:r>
            <w:bookmarkEnd w:id="12"/>
            <w:r w:rsidR="00A0001A" w:rsidRPr="00A0001A">
              <w:t xml:space="preserve"> </w:t>
            </w:r>
          </w:p>
        </w:tc>
        <w:tc>
          <w:tcPr>
            <w:tcW w:w="937" w:type="pct"/>
          </w:tcPr>
          <w:p w:rsidR="0090398E" w:rsidRPr="00AD6407" w:rsidRDefault="0090398E" w:rsidP="00A0001A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bookmarkStart w:id="13" w:name="INPUT_25"/>
            <w:r w:rsidRPr="00A0001A">
              <w:rPr>
                <w:rStyle w:val="Input"/>
                <w:rFonts w:hint="eastAsia"/>
              </w:rPr>
              <w:t>di</w:t>
            </w:r>
            <w:r w:rsidR="00A0001A" w:rsidRPr="00A0001A">
              <w:rPr>
                <w:rStyle w:val="Input"/>
              </w:rPr>
              <w:t>o</w:t>
            </w:r>
            <w:r w:rsidRPr="00A0001A">
              <w:rPr>
                <w:rStyle w:val="Input"/>
                <w:rFonts w:hint="eastAsia"/>
              </w:rPr>
              <w:t>=0.30</w:t>
            </w:r>
            <w:r w:rsidRPr="00A0001A">
              <w:rPr>
                <w:rStyle w:val="Input"/>
              </w:rPr>
              <w:t>;</w:t>
            </w:r>
            <w:r w:rsidR="00A0001A" w:rsidRPr="00A0001A">
              <w:rPr>
                <w:rStyle w:val="Input"/>
              </w:rPr>
              <w:t xml:space="preserve"> </w:t>
            </w:r>
            <w:bookmarkEnd w:id="13"/>
            <w:r w:rsidR="00A0001A" w:rsidRPr="00A0001A">
              <w:t xml:space="preserve"> </w:t>
            </w:r>
          </w:p>
        </w:tc>
        <w:tc>
          <w:tcPr>
            <w:tcW w:w="1095" w:type="pct"/>
          </w:tcPr>
          <w:p w:rsidR="0090398E" w:rsidRPr="00AD6407" w:rsidRDefault="0090398E" w:rsidP="00343259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bookmarkStart w:id="14" w:name="INPUT_26"/>
            <w:r w:rsidRPr="00A0001A">
              <w:rPr>
                <w:rStyle w:val="Input"/>
              </w:rPr>
              <w:t>f</w:t>
            </w:r>
            <w:r w:rsidRPr="00A0001A">
              <w:rPr>
                <w:rStyle w:val="Input"/>
                <w:rFonts w:hint="eastAsia"/>
              </w:rPr>
              <w:t>ak</w:t>
            </w:r>
            <w:r w:rsidRPr="00A0001A">
              <w:rPr>
                <w:rStyle w:val="Input"/>
              </w:rPr>
              <w:t>3</w:t>
            </w:r>
            <w:r w:rsidRPr="00A0001A">
              <w:rPr>
                <w:rStyle w:val="Input"/>
                <w:rFonts w:hint="eastAsia"/>
              </w:rPr>
              <w:t>=</w:t>
            </w:r>
            <w:r w:rsidRPr="00A0001A">
              <w:rPr>
                <w:rStyle w:val="Input"/>
              </w:rPr>
              <w:t>100.0;</w:t>
            </w:r>
            <w:r w:rsidR="00A0001A" w:rsidRPr="00A0001A">
              <w:rPr>
                <w:rStyle w:val="Input"/>
              </w:rPr>
              <w:t xml:space="preserve"> </w:t>
            </w:r>
            <w:bookmarkEnd w:id="14"/>
            <w:r w:rsidR="00A0001A" w:rsidRPr="00A0001A">
              <w:t xml:space="preserve"> </w:t>
            </w:r>
          </w:p>
        </w:tc>
        <w:tc>
          <w:tcPr>
            <w:tcW w:w="1413" w:type="pct"/>
          </w:tcPr>
          <w:p w:rsidR="0090398E" w:rsidRPr="00AD6407" w:rsidRDefault="0090398E" w:rsidP="00343259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bookmarkStart w:id="15" w:name="INPUT_27"/>
            <w:r w:rsidRPr="00A0001A">
              <w:rPr>
                <w:rStyle w:val="Input"/>
              </w:rPr>
              <w:t>f</w:t>
            </w:r>
            <w:r w:rsidRPr="00A0001A">
              <w:rPr>
                <w:rStyle w:val="Input"/>
                <w:rFonts w:hint="eastAsia"/>
              </w:rPr>
              <w:t>ak</w:t>
            </w:r>
            <w:r w:rsidRPr="00A0001A">
              <w:rPr>
                <w:rStyle w:val="Input"/>
              </w:rPr>
              <w:t>2</w:t>
            </w:r>
            <w:r w:rsidRPr="00A0001A">
              <w:rPr>
                <w:rStyle w:val="Input"/>
                <w:rFonts w:hint="eastAsia"/>
              </w:rPr>
              <w:t>=</w:t>
            </w:r>
            <w:r w:rsidRPr="00A0001A">
              <w:rPr>
                <w:rStyle w:val="Input"/>
              </w:rPr>
              <w:t>180.0;</w:t>
            </w:r>
            <w:r w:rsidR="00A0001A" w:rsidRPr="00A0001A">
              <w:rPr>
                <w:rStyle w:val="Input"/>
              </w:rPr>
              <w:t xml:space="preserve"> </w:t>
            </w:r>
            <w:bookmarkEnd w:id="15"/>
            <w:r w:rsidR="00A0001A" w:rsidRPr="00A0001A">
              <w:t xml:space="preserve"> </w:t>
            </w:r>
          </w:p>
        </w:tc>
      </w:tr>
    </w:tbl>
    <w:p w:rsidR="006301CB" w:rsidRDefault="006301CB" w:rsidP="00AD6407">
      <w:pPr>
        <w:pStyle w:val="10"/>
        <w:rPr>
          <w:rFonts w:asciiTheme="minorEastAsia" w:hAnsiTheme="minorEastAsia"/>
          <w:lang w:eastAsia="zh-CN"/>
        </w:rPr>
      </w:pPr>
    </w:p>
    <w:p w:rsidR="006301CB" w:rsidRDefault="006301CB" w:rsidP="00DA1D32">
      <w:pPr>
        <w:pStyle w:val="2"/>
        <w:ind w:right="74"/>
        <w:rPr>
          <w:rFonts w:asciiTheme="minorEastAsia" w:hAnsiTheme="minorEastAsia" w:cs="MS Mincho"/>
        </w:rPr>
      </w:pPr>
      <w:r w:rsidRPr="00AD6407">
        <w:rPr>
          <w:rFonts w:asciiTheme="minorEastAsia" w:hAnsiTheme="minorEastAsia" w:cs="MS Mincho" w:hint="eastAsia"/>
        </w:rPr>
        <w:t>荷</w:t>
      </w:r>
      <w:r w:rsidRPr="00AD6407">
        <w:rPr>
          <w:rFonts w:asciiTheme="minorEastAsia" w:hAnsiTheme="minorEastAsia" w:cs="微软雅黑" w:hint="eastAsia"/>
        </w:rPr>
        <w:t>载组</w:t>
      </w:r>
      <w:r w:rsidRPr="00AD6407">
        <w:rPr>
          <w:rFonts w:asciiTheme="minorEastAsia" w:hAnsiTheme="minorEastAsia" w:cs="MS Mincho" w:hint="eastAsia"/>
        </w:rPr>
        <w:t>合</w:t>
      </w:r>
    </w:p>
    <w:p w:rsidR="006301CB" w:rsidRPr="00AD6407" w:rsidRDefault="006301CB" w:rsidP="00AD6407">
      <w:pPr>
        <w:pStyle w:val="10"/>
        <w:rPr>
          <w:lang w:eastAsia="zh-CN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367"/>
        <w:gridCol w:w="2769"/>
        <w:gridCol w:w="3170"/>
      </w:tblGrid>
      <w:tr w:rsidR="006301CB" w:rsidRPr="006301CB" w:rsidTr="00243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tcW w:w="1425" w:type="pct"/>
          </w:tcPr>
          <w:p w:rsidR="006301CB" w:rsidRPr="006301CB" w:rsidRDefault="006301CB" w:rsidP="006301CB">
            <w:pPr>
              <w:spacing w:line="360" w:lineRule="auto"/>
              <w:rPr>
                <w:rFonts w:asciiTheme="minorEastAsia" w:eastAsia="黑体" w:hAnsiTheme="minorEastAsia" w:cs="微软雅黑"/>
                <w:lang w:eastAsia="zh-CN"/>
              </w:rPr>
            </w:pPr>
            <w:r w:rsidRPr="006301CB">
              <w:rPr>
                <w:rFonts w:asciiTheme="minorEastAsia" w:eastAsia="黑体" w:hAnsiTheme="minorEastAsia" w:cs="微软雅黑" w:hint="eastAsia"/>
                <w:lang w:eastAsia="zh-CN"/>
              </w:rPr>
              <w:t>组合类型</w:t>
            </w:r>
          </w:p>
        </w:tc>
        <w:tc>
          <w:tcPr>
            <w:tcW w:w="1667" w:type="pct"/>
          </w:tcPr>
          <w:p w:rsidR="006301CB" w:rsidRPr="006301CB" w:rsidRDefault="006301CB" w:rsidP="006301CB">
            <w:pPr>
              <w:spacing w:line="360" w:lineRule="auto"/>
              <w:rPr>
                <w:rFonts w:asciiTheme="minorEastAsia" w:eastAsia="黑体" w:hAnsiTheme="minorEastAsia" w:cs="微软雅黑"/>
                <w:lang w:eastAsia="zh-CN"/>
              </w:rPr>
            </w:pPr>
            <w:r w:rsidRPr="006301CB">
              <w:rPr>
                <w:rFonts w:asciiTheme="minorEastAsia" w:eastAsia="黑体" w:hAnsiTheme="minorEastAsia" w:cs="微软雅黑" w:hint="eastAsia"/>
                <w:lang w:eastAsia="zh-CN"/>
              </w:rPr>
              <w:t>组合值</w:t>
            </w:r>
            <w:r w:rsidRPr="006301CB">
              <w:rPr>
                <w:rFonts w:asciiTheme="minorEastAsia" w:eastAsia="黑体" w:hAnsiTheme="minorEastAsia" w:cs="微软雅黑" w:hint="eastAsia"/>
                <w:lang w:eastAsia="zh-CN"/>
              </w:rPr>
              <w:t xml:space="preserve"> </w:t>
            </w:r>
            <w:r w:rsidRPr="006301CB">
              <w:rPr>
                <w:rFonts w:asciiTheme="minorEastAsia" w:eastAsia="黑体" w:hAnsiTheme="minorEastAsia" w:cs="微软雅黑"/>
                <w:lang w:eastAsia="zh-CN"/>
              </w:rPr>
              <w:t>/</w:t>
            </w:r>
            <w:r w:rsidRPr="006301CB">
              <w:rPr>
                <w:rFonts w:asciiTheme="minorEastAsia" w:eastAsia="黑体" w:hAnsiTheme="minorEastAsia" w:cs="微软雅黑" w:hint="eastAsia"/>
                <w:lang w:eastAsia="zh-CN"/>
              </w:rPr>
              <w:t>kN/m</w:t>
            </w:r>
          </w:p>
        </w:tc>
        <w:tc>
          <w:tcPr>
            <w:tcW w:w="1908" w:type="pct"/>
          </w:tcPr>
          <w:p w:rsidR="006301CB" w:rsidRPr="006301CB" w:rsidRDefault="006301CB" w:rsidP="006301CB">
            <w:pPr>
              <w:spacing w:line="360" w:lineRule="auto"/>
              <w:rPr>
                <w:rFonts w:asciiTheme="minorEastAsia" w:eastAsia="黑体" w:hAnsiTheme="minorEastAsia" w:cs="微软雅黑"/>
                <w:lang w:eastAsia="zh-CN"/>
              </w:rPr>
            </w:pPr>
            <w:r w:rsidRPr="006301CB">
              <w:rPr>
                <w:rFonts w:asciiTheme="minorEastAsia" w:eastAsia="黑体" w:hAnsiTheme="minorEastAsia" w:cs="微软雅黑" w:hint="eastAsia"/>
                <w:lang w:eastAsia="zh-CN"/>
              </w:rPr>
              <w:t>用途</w:t>
            </w:r>
          </w:p>
        </w:tc>
      </w:tr>
      <w:tr w:rsidR="006301CB" w:rsidRPr="006301CB" w:rsidTr="00243950">
        <w:trPr>
          <w:trHeight w:val="390"/>
        </w:trPr>
        <w:tc>
          <w:tcPr>
            <w:tcW w:w="1425" w:type="pct"/>
          </w:tcPr>
          <w:p w:rsidR="006301CB" w:rsidRPr="006301CB" w:rsidRDefault="006301CB" w:rsidP="00243950">
            <w:pPr>
              <w:pStyle w:val="10"/>
              <w:rPr>
                <w:rFonts w:asciiTheme="minorEastAsia" w:hAnsiTheme="minorEastAsia" w:cs="微软雅黑"/>
                <w:lang w:eastAsia="zh-CN"/>
              </w:rPr>
            </w:pPr>
            <w:r w:rsidRPr="006301CB">
              <w:rPr>
                <w:rFonts w:asciiTheme="minorEastAsia" w:hAnsiTheme="minorEastAsia" w:cs="微软雅黑" w:hint="eastAsia"/>
                <w:lang w:eastAsia="zh-CN"/>
              </w:rPr>
              <w:t>标准组合</w:t>
            </w:r>
          </w:p>
        </w:tc>
        <w:tc>
          <w:tcPr>
            <w:tcW w:w="1667" w:type="pct"/>
          </w:tcPr>
          <w:p w:rsidR="006301CB" w:rsidRPr="006301CB" w:rsidRDefault="006301CB" w:rsidP="006301CB">
            <w:pPr>
              <w:spacing w:line="360" w:lineRule="auto"/>
              <w:rPr>
                <w:rFonts w:asciiTheme="minorEastAsia" w:hAnsiTheme="minorEastAsia" w:cs="微软雅黑"/>
                <w:lang w:eastAsia="zh-CN"/>
              </w:rPr>
            </w:pPr>
            <w:bookmarkStart w:id="16" w:name="INPUT_19"/>
            <w:r w:rsidRPr="00E4649B">
              <w:rPr>
                <w:rStyle w:val="Input"/>
                <w:rFonts w:hint="eastAsia"/>
              </w:rPr>
              <w:t>Sk=320</w:t>
            </w:r>
            <w:r w:rsidR="00E4649B">
              <w:rPr>
                <w:rStyle w:val="Input"/>
              </w:rPr>
              <w:t>;</w:t>
            </w:r>
            <w:r w:rsidR="00E4649B" w:rsidRPr="00E4649B">
              <w:rPr>
                <w:rStyle w:val="Input"/>
              </w:rPr>
              <w:t xml:space="preserve"> </w:t>
            </w:r>
            <w:bookmarkEnd w:id="16"/>
            <w:r w:rsidR="00E4649B" w:rsidRPr="00E4649B">
              <w:t xml:space="preserve"> </w:t>
            </w:r>
          </w:p>
        </w:tc>
        <w:tc>
          <w:tcPr>
            <w:tcW w:w="1908" w:type="pct"/>
          </w:tcPr>
          <w:p w:rsidR="006301CB" w:rsidRPr="006301CB" w:rsidRDefault="006301CB" w:rsidP="00243950">
            <w:pPr>
              <w:pStyle w:val="10"/>
              <w:rPr>
                <w:rFonts w:asciiTheme="minorEastAsia" w:hAnsiTheme="minorEastAsia" w:cs="微软雅黑"/>
                <w:lang w:eastAsia="zh-CN"/>
              </w:rPr>
            </w:pPr>
            <w:r w:rsidRPr="006301CB">
              <w:rPr>
                <w:rFonts w:asciiTheme="minorEastAsia" w:hAnsiTheme="minorEastAsia" w:cs="微软雅黑" w:hint="eastAsia"/>
                <w:lang w:eastAsia="zh-CN"/>
              </w:rPr>
              <w:t>验算地基承载力</w:t>
            </w:r>
          </w:p>
        </w:tc>
      </w:tr>
      <w:tr w:rsidR="006301CB" w:rsidRPr="006301CB" w:rsidTr="00243950">
        <w:trPr>
          <w:trHeight w:val="349"/>
        </w:trPr>
        <w:tc>
          <w:tcPr>
            <w:tcW w:w="1425" w:type="pct"/>
          </w:tcPr>
          <w:p w:rsidR="006301CB" w:rsidRPr="006301CB" w:rsidRDefault="006301CB" w:rsidP="00243950">
            <w:pPr>
              <w:pStyle w:val="10"/>
              <w:rPr>
                <w:rFonts w:asciiTheme="minorEastAsia" w:hAnsiTheme="minorEastAsia" w:cs="微软雅黑"/>
                <w:lang w:eastAsia="zh-CN"/>
              </w:rPr>
            </w:pPr>
            <w:r w:rsidRPr="006301CB">
              <w:rPr>
                <w:rFonts w:asciiTheme="minorEastAsia" w:hAnsiTheme="minorEastAsia" w:cs="微软雅黑" w:hint="eastAsia"/>
                <w:lang w:eastAsia="zh-CN"/>
              </w:rPr>
              <w:t>准永久组合</w:t>
            </w:r>
          </w:p>
        </w:tc>
        <w:tc>
          <w:tcPr>
            <w:tcW w:w="1667" w:type="pct"/>
          </w:tcPr>
          <w:p w:rsidR="006301CB" w:rsidRPr="006301CB" w:rsidRDefault="006301CB" w:rsidP="00243950">
            <w:pPr>
              <w:spacing w:line="240" w:lineRule="atLeast"/>
              <w:rPr>
                <w:rFonts w:asciiTheme="minorEastAsia" w:hAnsiTheme="minorEastAsia" w:cs="微软雅黑"/>
                <w:lang w:eastAsia="zh-CN"/>
              </w:rPr>
            </w:pPr>
            <w:bookmarkStart w:id="17" w:name="INPUT_20"/>
            <w:r w:rsidRPr="00E4649B">
              <w:rPr>
                <w:rStyle w:val="Input"/>
                <w:rFonts w:hint="eastAsia"/>
              </w:rPr>
              <w:t>S</w:t>
            </w:r>
            <w:r w:rsidRPr="00E4649B">
              <w:rPr>
                <w:rStyle w:val="Input"/>
              </w:rPr>
              <w:t>q</w:t>
            </w:r>
            <w:r w:rsidRPr="00E4649B">
              <w:rPr>
                <w:rStyle w:val="Input"/>
                <w:rFonts w:hint="eastAsia"/>
              </w:rPr>
              <w:t>=300</w:t>
            </w:r>
            <w:r w:rsidR="00E4649B">
              <w:rPr>
                <w:rStyle w:val="Input"/>
              </w:rPr>
              <w:t>;</w:t>
            </w:r>
            <w:r w:rsidR="00E4649B" w:rsidRPr="00E4649B">
              <w:rPr>
                <w:rStyle w:val="Input"/>
              </w:rPr>
              <w:t xml:space="preserve"> </w:t>
            </w:r>
            <w:bookmarkEnd w:id="17"/>
            <w:r w:rsidR="00E4649B" w:rsidRPr="00E4649B">
              <w:t xml:space="preserve"> </w:t>
            </w:r>
          </w:p>
        </w:tc>
        <w:tc>
          <w:tcPr>
            <w:tcW w:w="1908" w:type="pct"/>
          </w:tcPr>
          <w:p w:rsidR="006301CB" w:rsidRPr="006301CB" w:rsidRDefault="006301CB" w:rsidP="00243950">
            <w:pPr>
              <w:pStyle w:val="10"/>
              <w:rPr>
                <w:rFonts w:asciiTheme="minorEastAsia" w:hAnsiTheme="minorEastAsia" w:cs="微软雅黑"/>
                <w:lang w:eastAsia="zh-CN"/>
              </w:rPr>
            </w:pPr>
            <w:r w:rsidRPr="006301CB">
              <w:rPr>
                <w:rFonts w:asciiTheme="minorEastAsia" w:hAnsiTheme="minorEastAsia" w:cs="微软雅黑" w:hint="eastAsia"/>
                <w:lang w:eastAsia="zh-CN"/>
              </w:rPr>
              <w:t>验算地基变形</w:t>
            </w:r>
          </w:p>
        </w:tc>
      </w:tr>
      <w:tr w:rsidR="006301CB" w:rsidRPr="006301CB" w:rsidTr="00243950">
        <w:trPr>
          <w:trHeight w:val="570"/>
        </w:trPr>
        <w:tc>
          <w:tcPr>
            <w:tcW w:w="1425" w:type="pct"/>
          </w:tcPr>
          <w:p w:rsidR="006301CB" w:rsidRPr="006301CB" w:rsidRDefault="006301CB" w:rsidP="00243950">
            <w:pPr>
              <w:pStyle w:val="10"/>
              <w:rPr>
                <w:rFonts w:asciiTheme="minorEastAsia" w:hAnsiTheme="minorEastAsia" w:cs="微软雅黑"/>
                <w:lang w:eastAsia="zh-CN"/>
              </w:rPr>
            </w:pPr>
            <w:r w:rsidRPr="006301CB">
              <w:rPr>
                <w:rFonts w:asciiTheme="minorEastAsia" w:hAnsiTheme="minorEastAsia" w:cs="微软雅黑" w:hint="eastAsia"/>
                <w:lang w:eastAsia="zh-CN"/>
              </w:rPr>
              <w:t>基本组合</w:t>
            </w:r>
          </w:p>
        </w:tc>
        <w:tc>
          <w:tcPr>
            <w:tcW w:w="1667" w:type="pct"/>
          </w:tcPr>
          <w:p w:rsidR="006301CB" w:rsidRPr="006301CB" w:rsidRDefault="00B5464D" w:rsidP="00B5464D">
            <w:pPr>
              <w:pStyle w:val="10"/>
              <w:rPr>
                <w:rFonts w:asciiTheme="minorEastAsia" w:hAnsiTheme="minorEastAsia" w:cs="微软雅黑"/>
                <w:lang w:eastAsia="zh-CN"/>
              </w:rPr>
            </w:pPr>
            <w:bookmarkStart w:id="18" w:name="INPUT_33"/>
            <w:r w:rsidRPr="00B5464D">
              <w:rPr>
                <w:rStyle w:val="Input"/>
                <w:rFonts w:hint="eastAsia"/>
              </w:rPr>
              <w:t>S=420</w:t>
            </w:r>
            <w:r w:rsidRPr="00B5464D">
              <w:rPr>
                <w:rStyle w:val="Input"/>
              </w:rPr>
              <w:t>;</w:t>
            </w:r>
            <w:bookmarkEnd w:id="18"/>
          </w:p>
        </w:tc>
        <w:tc>
          <w:tcPr>
            <w:tcW w:w="1908" w:type="pct"/>
          </w:tcPr>
          <w:p w:rsidR="006301CB" w:rsidRPr="006301CB" w:rsidRDefault="006301CB" w:rsidP="00B5464D">
            <w:pPr>
              <w:pStyle w:val="10"/>
              <w:rPr>
                <w:rFonts w:asciiTheme="minorEastAsia" w:hAnsiTheme="minorEastAsia" w:cs="微软雅黑"/>
                <w:lang w:eastAsia="zh-CN"/>
              </w:rPr>
            </w:pPr>
            <w:r w:rsidRPr="006301CB">
              <w:rPr>
                <w:rFonts w:asciiTheme="minorEastAsia" w:hAnsiTheme="minorEastAsia" w:cs="微软雅黑" w:hint="eastAsia"/>
                <w:lang w:eastAsia="zh-CN"/>
              </w:rPr>
              <w:t>验算基础强度</w:t>
            </w:r>
          </w:p>
        </w:tc>
      </w:tr>
    </w:tbl>
    <w:p w:rsidR="00E4649B" w:rsidRDefault="00E4649B" w:rsidP="00AD6407">
      <w:pPr>
        <w:spacing w:line="360" w:lineRule="auto"/>
        <w:jc w:val="center"/>
        <w:rPr>
          <w:rFonts w:asciiTheme="minorEastAsia" w:hAnsiTheme="minorEastAsia"/>
          <w:lang w:eastAsia="zh-CN"/>
        </w:rPr>
      </w:pPr>
    </w:p>
    <w:p w:rsidR="00AD6407" w:rsidRPr="00AD6407" w:rsidRDefault="00C94E03" w:rsidP="00DA1D32">
      <w:pPr>
        <w:pStyle w:val="2"/>
        <w:ind w:right="74"/>
        <w:rPr>
          <w:rFonts w:asciiTheme="minorEastAsia" w:hAnsiTheme="minorEastAsia"/>
        </w:rPr>
      </w:pPr>
      <w:r w:rsidRPr="00AD6407">
        <w:rPr>
          <w:rFonts w:asciiTheme="minorEastAsia" w:hAnsiTheme="minorEastAsia" w:cs="MS Mincho" w:hint="eastAsia"/>
        </w:rPr>
        <w:t>第</w:t>
      </w:r>
      <w:r w:rsidRPr="00AD6407">
        <w:rPr>
          <w:rFonts w:asciiTheme="minorEastAsia" w:hAnsiTheme="minorEastAsia" w:hint="eastAsia"/>
        </w:rPr>
        <w:t>2</w:t>
      </w:r>
      <w:r w:rsidRPr="00AD6407">
        <w:rPr>
          <w:rFonts w:asciiTheme="minorEastAsia" w:hAnsiTheme="minorEastAsia" w:cs="微软雅黑" w:hint="eastAsia"/>
        </w:rPr>
        <w:t>层</w:t>
      </w:r>
      <w:r>
        <w:rPr>
          <w:rFonts w:asciiTheme="minorEastAsia" w:hAnsiTheme="minorEastAsia" w:cs="微软雅黑" w:hint="eastAsia"/>
        </w:rPr>
        <w:t>土</w:t>
      </w:r>
      <w:r w:rsidR="00AD6407" w:rsidRPr="00AD6407">
        <w:rPr>
          <w:rFonts w:asciiTheme="minorEastAsia" w:hAnsiTheme="minorEastAsia" w:hint="eastAsia"/>
        </w:rPr>
        <w:t>抗剪</w:t>
      </w:r>
      <w:r w:rsidR="00AD6407" w:rsidRPr="00AD6407">
        <w:rPr>
          <w:rFonts w:asciiTheme="minorEastAsia" w:hAnsiTheme="minorEastAsia" w:cs="微软雅黑" w:hint="eastAsia"/>
        </w:rPr>
        <w:t>强</w:t>
      </w:r>
      <w:r w:rsidR="00AD6407" w:rsidRPr="00AD6407">
        <w:rPr>
          <w:rFonts w:asciiTheme="minorEastAsia" w:hAnsiTheme="minorEastAsia" w:cs="MS Mincho" w:hint="eastAsia"/>
        </w:rPr>
        <w:t>度指</w:t>
      </w:r>
      <w:r w:rsidR="00AD6407" w:rsidRPr="00AD6407">
        <w:rPr>
          <w:rFonts w:asciiTheme="minorEastAsia" w:hAnsiTheme="minorEastAsia" w:cs="微软雅黑" w:hint="eastAsia"/>
        </w:rPr>
        <w:t>标</w:t>
      </w:r>
    </w:p>
    <w:tbl>
      <w:tblPr>
        <w:tblStyle w:val="a7"/>
        <w:tblW w:w="5000" w:type="pct"/>
        <w:tblLook w:val="0000" w:firstRow="0" w:lastRow="0" w:firstColumn="0" w:lastColumn="0" w:noHBand="0" w:noVBand="0"/>
      </w:tblPr>
      <w:tblGrid>
        <w:gridCol w:w="1232"/>
        <w:gridCol w:w="1010"/>
        <w:gridCol w:w="1010"/>
        <w:gridCol w:w="1012"/>
        <w:gridCol w:w="1010"/>
        <w:gridCol w:w="1012"/>
        <w:gridCol w:w="1010"/>
        <w:gridCol w:w="1010"/>
      </w:tblGrid>
      <w:tr w:rsidR="00AD6407" w:rsidRPr="00AD6407" w:rsidTr="00614007">
        <w:tc>
          <w:tcPr>
            <w:tcW w:w="742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 w:hint="eastAsia"/>
              </w:rPr>
              <w:t>物性指</w:t>
            </w:r>
            <w:r w:rsidRPr="00AD6407">
              <w:rPr>
                <w:rFonts w:asciiTheme="minorEastAsia" w:hAnsiTheme="minorEastAsia" w:cs="微软雅黑" w:hint="eastAsia"/>
              </w:rPr>
              <w:t>标</w:t>
            </w:r>
          </w:p>
        </w:tc>
        <w:tc>
          <w:tcPr>
            <w:tcW w:w="608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 w:cs="微软雅黑" w:hint="eastAsia"/>
              </w:rPr>
              <w:t>试样</w:t>
            </w:r>
            <w:r w:rsidRPr="00AD6407">
              <w:rPr>
                <w:rFonts w:asciiTheme="minorEastAsia" w:hAnsiTheme="minorEastAsia"/>
              </w:rPr>
              <w:t>1</w:t>
            </w:r>
          </w:p>
        </w:tc>
        <w:tc>
          <w:tcPr>
            <w:tcW w:w="608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 w:cs="微软雅黑" w:hint="eastAsia"/>
              </w:rPr>
              <w:t>试样</w:t>
            </w:r>
            <w:r w:rsidRPr="00AD6407">
              <w:rPr>
                <w:rFonts w:asciiTheme="minorEastAsia" w:hAnsiTheme="minorEastAsia"/>
              </w:rPr>
              <w:t>2</w:t>
            </w:r>
          </w:p>
        </w:tc>
        <w:tc>
          <w:tcPr>
            <w:tcW w:w="609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 w:cs="微软雅黑" w:hint="eastAsia"/>
              </w:rPr>
              <w:t>试样</w:t>
            </w:r>
            <w:r w:rsidRPr="00AD6407">
              <w:rPr>
                <w:rFonts w:asciiTheme="minorEastAsia" w:hAnsiTheme="minorEastAsia"/>
              </w:rPr>
              <w:t>3</w:t>
            </w:r>
          </w:p>
        </w:tc>
        <w:tc>
          <w:tcPr>
            <w:tcW w:w="608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 w:cs="微软雅黑" w:hint="eastAsia"/>
              </w:rPr>
              <w:t>试样</w:t>
            </w:r>
            <w:r w:rsidRPr="00AD6407">
              <w:rPr>
                <w:rFonts w:asciiTheme="minorEastAsia" w:hAnsiTheme="minorEastAsia"/>
              </w:rPr>
              <w:t>4</w:t>
            </w:r>
          </w:p>
        </w:tc>
        <w:tc>
          <w:tcPr>
            <w:tcW w:w="609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 w:cs="微软雅黑" w:hint="eastAsia"/>
              </w:rPr>
              <w:t>试样</w:t>
            </w:r>
            <w:r w:rsidRPr="00AD6407">
              <w:rPr>
                <w:rFonts w:asciiTheme="minorEastAsia" w:hAnsiTheme="minorEastAsia"/>
              </w:rPr>
              <w:t>5</w:t>
            </w:r>
          </w:p>
        </w:tc>
        <w:tc>
          <w:tcPr>
            <w:tcW w:w="608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 w:cs="微软雅黑" w:hint="eastAsia"/>
              </w:rPr>
              <w:t>试样</w:t>
            </w:r>
            <w:r w:rsidRPr="00AD6407">
              <w:rPr>
                <w:rFonts w:asciiTheme="minorEastAsia" w:hAnsiTheme="minorEastAsia"/>
              </w:rPr>
              <w:t>6</w:t>
            </w:r>
          </w:p>
        </w:tc>
        <w:tc>
          <w:tcPr>
            <w:tcW w:w="609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 w:cs="微软雅黑" w:hint="eastAsia"/>
              </w:rPr>
              <w:t>试样</w:t>
            </w:r>
            <w:r w:rsidRPr="00AD6407">
              <w:rPr>
                <w:rFonts w:asciiTheme="minorEastAsia" w:hAnsiTheme="minorEastAsia"/>
              </w:rPr>
              <w:t>7</w:t>
            </w:r>
          </w:p>
        </w:tc>
      </w:tr>
      <w:tr w:rsidR="00AD6407" w:rsidRPr="00AD6407" w:rsidTr="00614007">
        <w:tc>
          <w:tcPr>
            <w:tcW w:w="742" w:type="pct"/>
          </w:tcPr>
          <w:p w:rsidR="00AD6407" w:rsidRPr="00AD6407" w:rsidRDefault="00614007" w:rsidP="00614007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C</w:t>
            </w:r>
            <w:r w:rsidR="00AD6407" w:rsidRPr="00AD6407">
              <w:rPr>
                <w:rFonts w:asciiTheme="minorEastAsia" w:hAnsiTheme="minorEastAsia" w:hint="eastAsia"/>
              </w:rPr>
              <w:t>(kN/m</w:t>
            </w:r>
            <w:r w:rsidR="00AD6407" w:rsidRPr="00AD6407">
              <w:rPr>
                <w:rFonts w:asciiTheme="minorEastAsia" w:hAnsiTheme="minorEastAsia" w:hint="eastAsia"/>
                <w:vertAlign w:val="superscript"/>
              </w:rPr>
              <w:t>2</w:t>
            </w:r>
            <w:r w:rsidR="00AD6407" w:rsidRPr="00AD6407">
              <w:rPr>
                <w:rFonts w:asciiTheme="minorEastAsia" w:hAnsiTheme="minorEastAsia" w:hint="eastAsia"/>
              </w:rPr>
              <w:t>)</w:t>
            </w:r>
          </w:p>
        </w:tc>
        <w:tc>
          <w:tcPr>
            <w:tcW w:w="608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24.8</w:t>
            </w:r>
          </w:p>
        </w:tc>
        <w:tc>
          <w:tcPr>
            <w:tcW w:w="608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25.3</w:t>
            </w:r>
          </w:p>
        </w:tc>
        <w:tc>
          <w:tcPr>
            <w:tcW w:w="609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25.8</w:t>
            </w:r>
          </w:p>
        </w:tc>
        <w:tc>
          <w:tcPr>
            <w:tcW w:w="608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24.3</w:t>
            </w:r>
          </w:p>
        </w:tc>
        <w:tc>
          <w:tcPr>
            <w:tcW w:w="609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26.3</w:t>
            </w:r>
          </w:p>
        </w:tc>
        <w:tc>
          <w:tcPr>
            <w:tcW w:w="608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27.3</w:t>
            </w:r>
          </w:p>
        </w:tc>
        <w:tc>
          <w:tcPr>
            <w:tcW w:w="609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26.8</w:t>
            </w:r>
          </w:p>
        </w:tc>
      </w:tr>
      <w:tr w:rsidR="00AD6407" w:rsidRPr="00AD6407" w:rsidTr="00614007">
        <w:tc>
          <w:tcPr>
            <w:tcW w:w="742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 w:hint="eastAsia"/>
              </w:rPr>
              <w:t>φ(°)</w:t>
            </w:r>
          </w:p>
        </w:tc>
        <w:tc>
          <w:tcPr>
            <w:tcW w:w="608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17.3</w:t>
            </w:r>
          </w:p>
        </w:tc>
        <w:tc>
          <w:tcPr>
            <w:tcW w:w="608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17.8</w:t>
            </w:r>
          </w:p>
        </w:tc>
        <w:tc>
          <w:tcPr>
            <w:tcW w:w="609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19.8</w:t>
            </w:r>
          </w:p>
        </w:tc>
        <w:tc>
          <w:tcPr>
            <w:tcW w:w="608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20.3</w:t>
            </w:r>
          </w:p>
        </w:tc>
        <w:tc>
          <w:tcPr>
            <w:tcW w:w="609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19.3</w:t>
            </w:r>
          </w:p>
        </w:tc>
        <w:tc>
          <w:tcPr>
            <w:tcW w:w="608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18.3</w:t>
            </w:r>
          </w:p>
        </w:tc>
        <w:tc>
          <w:tcPr>
            <w:tcW w:w="609" w:type="pct"/>
          </w:tcPr>
          <w:p w:rsidR="00AD6407" w:rsidRPr="00AD6407" w:rsidRDefault="00AD6407" w:rsidP="00AD6407">
            <w:pPr>
              <w:rPr>
                <w:rFonts w:asciiTheme="minorEastAsia" w:hAnsiTheme="minorEastAsia"/>
              </w:rPr>
            </w:pPr>
            <w:r w:rsidRPr="00AD6407">
              <w:rPr>
                <w:rFonts w:asciiTheme="minorEastAsia" w:hAnsiTheme="minorEastAsia"/>
              </w:rPr>
              <w:t>18.8</w:t>
            </w:r>
          </w:p>
        </w:tc>
      </w:tr>
    </w:tbl>
    <w:p w:rsidR="00AD6407" w:rsidRDefault="00AD6407" w:rsidP="00AD6407">
      <w:pPr>
        <w:jc w:val="center"/>
        <w:rPr>
          <w:rFonts w:asciiTheme="minorEastAsia" w:hAnsiTheme="minorEastAsia"/>
        </w:rPr>
      </w:pPr>
    </w:p>
    <w:p w:rsidR="00E4649B" w:rsidRPr="00E4649B" w:rsidRDefault="00E4649B" w:rsidP="00E4649B">
      <w:pPr>
        <w:rPr>
          <w:rStyle w:val="Input"/>
          <w:lang w:eastAsia="zh-CN"/>
        </w:rPr>
      </w:pPr>
      <w:bookmarkStart w:id="19" w:name="INPUT_22"/>
      <w:r w:rsidRPr="00E4649B">
        <w:rPr>
          <w:rStyle w:val="Input"/>
          <w:rFonts w:hint="eastAsia"/>
          <w:lang w:eastAsia="zh-CN"/>
        </w:rPr>
        <w:t>cn</w:t>
      </w:r>
      <w:r w:rsidR="00A0001A">
        <w:rPr>
          <w:rStyle w:val="Input"/>
          <w:lang w:eastAsia="zh-CN"/>
        </w:rPr>
        <w:t>2</w:t>
      </w:r>
      <w:r w:rsidRPr="00E4649B">
        <w:rPr>
          <w:rStyle w:val="Input"/>
          <w:rFonts w:hint="eastAsia"/>
          <w:lang w:eastAsia="zh-CN"/>
        </w:rPr>
        <w:t>=[</w:t>
      </w:r>
      <w:r w:rsidRPr="00E4649B">
        <w:rPr>
          <w:rStyle w:val="Input"/>
          <w:lang w:eastAsia="zh-CN"/>
        </w:rPr>
        <w:t>24.8</w:t>
      </w:r>
      <w:r w:rsidRPr="00E4649B">
        <w:rPr>
          <w:rStyle w:val="Input"/>
          <w:lang w:eastAsia="zh-CN"/>
        </w:rPr>
        <w:tab/>
        <w:t>25.3</w:t>
      </w:r>
      <w:r w:rsidRPr="00E4649B">
        <w:rPr>
          <w:rStyle w:val="Input"/>
          <w:lang w:eastAsia="zh-CN"/>
        </w:rPr>
        <w:tab/>
        <w:t>25.8</w:t>
      </w:r>
      <w:r w:rsidRPr="00E4649B">
        <w:rPr>
          <w:rStyle w:val="Input"/>
          <w:lang w:eastAsia="zh-CN"/>
        </w:rPr>
        <w:tab/>
        <w:t>24.3</w:t>
      </w:r>
      <w:r w:rsidRPr="00E4649B">
        <w:rPr>
          <w:rStyle w:val="Input"/>
          <w:lang w:eastAsia="zh-CN"/>
        </w:rPr>
        <w:tab/>
        <w:t>26.3</w:t>
      </w:r>
      <w:r w:rsidRPr="00E4649B">
        <w:rPr>
          <w:rStyle w:val="Input"/>
          <w:lang w:eastAsia="zh-CN"/>
        </w:rPr>
        <w:tab/>
        <w:t>27.3</w:t>
      </w:r>
      <w:r w:rsidRPr="00E4649B">
        <w:rPr>
          <w:rStyle w:val="Input"/>
          <w:lang w:eastAsia="zh-CN"/>
        </w:rPr>
        <w:tab/>
        <w:t>26.8</w:t>
      </w:r>
      <w:r w:rsidRPr="00E4649B">
        <w:rPr>
          <w:rStyle w:val="Input"/>
          <w:rFonts w:hint="eastAsia"/>
          <w:lang w:eastAsia="zh-CN"/>
        </w:rPr>
        <w:t>]</w:t>
      </w:r>
      <w:r w:rsidRPr="00E4649B">
        <w:rPr>
          <w:rStyle w:val="Input"/>
          <w:lang w:eastAsia="zh-CN"/>
        </w:rPr>
        <w:t>;</w:t>
      </w:r>
    </w:p>
    <w:p w:rsidR="00E4649B" w:rsidRDefault="00E4649B" w:rsidP="00E4649B">
      <w:pPr>
        <w:pStyle w:val="10"/>
        <w:rPr>
          <w:lang w:eastAsia="zh-CN"/>
        </w:rPr>
      </w:pPr>
      <w:r w:rsidRPr="00E4649B">
        <w:rPr>
          <w:rStyle w:val="Input"/>
          <w:rFonts w:hint="eastAsia"/>
          <w:lang w:eastAsia="zh-CN"/>
        </w:rPr>
        <w:t>phi</w:t>
      </w:r>
      <w:r w:rsidR="00A0001A">
        <w:rPr>
          <w:rStyle w:val="Input"/>
          <w:lang w:eastAsia="zh-CN"/>
        </w:rPr>
        <w:t>n2</w:t>
      </w:r>
      <w:r w:rsidRPr="00E4649B">
        <w:rPr>
          <w:rStyle w:val="Input"/>
          <w:rFonts w:hint="eastAsia"/>
          <w:lang w:eastAsia="zh-CN"/>
        </w:rPr>
        <w:t>=[</w:t>
      </w:r>
      <w:r w:rsidRPr="00E4649B">
        <w:rPr>
          <w:rStyle w:val="Input"/>
          <w:lang w:eastAsia="zh-CN"/>
        </w:rPr>
        <w:t>17.3</w:t>
      </w:r>
      <w:r w:rsidRPr="00E4649B">
        <w:rPr>
          <w:rStyle w:val="Input"/>
          <w:lang w:eastAsia="zh-CN"/>
        </w:rPr>
        <w:tab/>
        <w:t>17.8</w:t>
      </w:r>
      <w:r w:rsidRPr="00E4649B">
        <w:rPr>
          <w:rStyle w:val="Input"/>
          <w:lang w:eastAsia="zh-CN"/>
        </w:rPr>
        <w:tab/>
        <w:t>19.8</w:t>
      </w:r>
      <w:r w:rsidRPr="00E4649B">
        <w:rPr>
          <w:rStyle w:val="Input"/>
          <w:lang w:eastAsia="zh-CN"/>
        </w:rPr>
        <w:tab/>
        <w:t>20.3</w:t>
      </w:r>
      <w:r w:rsidRPr="00E4649B">
        <w:rPr>
          <w:rStyle w:val="Input"/>
          <w:lang w:eastAsia="zh-CN"/>
        </w:rPr>
        <w:tab/>
        <w:t>19.3</w:t>
      </w:r>
      <w:r w:rsidRPr="00E4649B">
        <w:rPr>
          <w:rStyle w:val="Input"/>
          <w:lang w:eastAsia="zh-CN"/>
        </w:rPr>
        <w:tab/>
        <w:t>18.3</w:t>
      </w:r>
      <w:r w:rsidRPr="00E4649B">
        <w:rPr>
          <w:rStyle w:val="Input"/>
          <w:lang w:eastAsia="zh-CN"/>
        </w:rPr>
        <w:tab/>
        <w:t>18.8</w:t>
      </w:r>
      <w:r w:rsidRPr="00E4649B">
        <w:rPr>
          <w:rStyle w:val="Input"/>
          <w:rFonts w:hint="eastAsia"/>
          <w:lang w:eastAsia="zh-CN"/>
        </w:rPr>
        <w:t>]</w:t>
      </w:r>
      <w:r w:rsidRPr="00E4649B">
        <w:rPr>
          <w:rStyle w:val="Input"/>
          <w:lang w:eastAsia="zh-CN"/>
        </w:rPr>
        <w:t xml:space="preserve">; </w:t>
      </w:r>
      <w:bookmarkEnd w:id="19"/>
      <w:r w:rsidRPr="00E4649B">
        <w:rPr>
          <w:lang w:eastAsia="zh-CN"/>
        </w:rPr>
        <w:t xml:space="preserve"> </w:t>
      </w:r>
    </w:p>
    <w:p w:rsidR="00E4649B" w:rsidRDefault="00E4649B" w:rsidP="00E4649B">
      <w:pPr>
        <w:pStyle w:val="10"/>
        <w:rPr>
          <w:lang w:eastAsia="zh-CN"/>
        </w:rPr>
      </w:pPr>
    </w:p>
    <w:p w:rsidR="00125F6F" w:rsidRDefault="00125F6F" w:rsidP="00E4649B">
      <w:pPr>
        <w:pStyle w:val="10"/>
        <w:rPr>
          <w:lang w:eastAsia="zh-CN"/>
        </w:rPr>
      </w:pPr>
    </w:p>
    <w:p w:rsidR="00125F6F" w:rsidRDefault="00125F6F" w:rsidP="00E4649B">
      <w:pPr>
        <w:pStyle w:val="10"/>
        <w:rPr>
          <w:lang w:eastAsia="zh-CN"/>
        </w:rPr>
      </w:pPr>
    </w:p>
    <w:p w:rsidR="00E4649B" w:rsidRPr="00AD6407" w:rsidRDefault="00F50DBF" w:rsidP="0017411B">
      <w:pPr>
        <w:pStyle w:val="1"/>
      </w:pPr>
      <w:r>
        <w:rPr>
          <w:rFonts w:hint="eastAsia"/>
        </w:rPr>
        <w:lastRenderedPageBreak/>
        <w:t>二</w:t>
      </w:r>
      <w:r>
        <w:t>、设计内容</w:t>
      </w:r>
    </w:p>
    <w:p w:rsidR="00AD6407" w:rsidRPr="00AD6407" w:rsidRDefault="00AD6407" w:rsidP="00AD6407">
      <w:pPr>
        <w:pStyle w:val="10"/>
        <w:rPr>
          <w:rFonts w:asciiTheme="minorEastAsia" w:hAnsiTheme="minorEastAsia"/>
        </w:rPr>
      </w:pPr>
    </w:p>
    <w:p w:rsidR="00AD6407" w:rsidRPr="00AD6407" w:rsidRDefault="00AD6407" w:rsidP="007B38D0">
      <w:pPr>
        <w:pStyle w:val="2"/>
        <w:ind w:right="74"/>
      </w:pPr>
      <w:bookmarkStart w:id="20" w:name="ZONEBREAK_6"/>
      <w:r w:rsidRPr="00AD6407">
        <w:rPr>
          <w:rFonts w:hint="eastAsia"/>
        </w:rPr>
        <w:t>确定合理的基础埋深</w:t>
      </w:r>
    </w:p>
    <w:p w:rsidR="00AD6407" w:rsidRPr="00AD6407" w:rsidRDefault="00AD6407" w:rsidP="00AD6407">
      <w:pPr>
        <w:pStyle w:val="a4"/>
        <w:numPr>
          <w:ilvl w:val="0"/>
          <w:numId w:val="1"/>
        </w:numPr>
        <w:ind w:firstLineChars="0"/>
        <w:rPr>
          <w:rFonts w:asciiTheme="minorEastAsia" w:hAnsiTheme="minorEastAsia"/>
        </w:rPr>
        <w:sectPr w:rsidR="00AD6407" w:rsidRPr="00AD6407" w:rsidSect="00AD6407">
          <w:footerReference w:type="default" r:id="rId7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bookmarkEnd w:id="20"/>
    <w:p w:rsidR="007C3BCA" w:rsidRPr="007116C2" w:rsidRDefault="00AD6407" w:rsidP="007116C2">
      <w:pPr>
        <w:pStyle w:val="a4"/>
        <w:numPr>
          <w:ilvl w:val="0"/>
          <w:numId w:val="2"/>
        </w:numPr>
        <w:ind w:firstLineChars="0" w:hanging="436"/>
        <w:rPr>
          <w:rFonts w:asciiTheme="minorEastAsia" w:hAnsiTheme="minorEastAsia"/>
        </w:rPr>
      </w:pPr>
      <w:r w:rsidRPr="007116C2">
        <w:rPr>
          <w:rFonts w:asciiTheme="minorEastAsia" w:hAnsiTheme="minorEastAsia" w:hint="eastAsia"/>
        </w:rPr>
        <w:lastRenderedPageBreak/>
        <w:t>设计冻结深度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218"/>
        <w:gridCol w:w="1218"/>
        <w:gridCol w:w="2977"/>
        <w:gridCol w:w="2893"/>
      </w:tblGrid>
      <w:tr w:rsidR="00D06264" w:rsidTr="00367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tcW w:w="789" w:type="pct"/>
            <w:noWrap/>
            <w:hideMark/>
          </w:tcPr>
          <w:p w:rsidR="00D06264" w:rsidRDefault="00D06264">
            <w:pPr>
              <w:rPr>
                <w:rFonts w:eastAsia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所查表格</w:t>
            </w:r>
          </w:p>
        </w:tc>
        <w:tc>
          <w:tcPr>
            <w:tcW w:w="789" w:type="pct"/>
            <w:noWrap/>
            <w:hideMark/>
          </w:tcPr>
          <w:p w:rsidR="00D06264" w:rsidRDefault="00D06264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已知变量</w:t>
            </w:r>
          </w:p>
        </w:tc>
        <w:tc>
          <w:tcPr>
            <w:tcW w:w="1625" w:type="pct"/>
            <w:noWrap/>
            <w:hideMark/>
          </w:tcPr>
          <w:p w:rsidR="002347AA" w:rsidRDefault="00D06264" w:rsidP="006843B2">
            <w:pPr>
              <w:rPr>
                <w:color w:val="000000"/>
                <w:sz w:val="22"/>
                <w:szCs w:val="22"/>
                <w:lang w:eastAsia="zh-CN"/>
              </w:rPr>
            </w:pPr>
            <w:r>
              <w:rPr>
                <w:color w:val="000000"/>
                <w:sz w:val="22"/>
                <w:szCs w:val="22"/>
                <w:lang w:eastAsia="zh-CN"/>
              </w:rPr>
              <w:t>M</w:t>
            </w: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atlab</w:t>
            </w:r>
            <w:r>
              <w:rPr>
                <w:rFonts w:hint="eastAsia"/>
                <w:color w:val="000000"/>
                <w:sz w:val="22"/>
                <w:szCs w:val="22"/>
                <w:lang w:eastAsia="zh-CN"/>
              </w:rPr>
              <w:t>结果</w:t>
            </w:r>
          </w:p>
          <w:p w:rsidR="006C25CF" w:rsidRDefault="006C25CF" w:rsidP="006843B2">
            <w:pPr>
              <w:rPr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1797" w:type="pct"/>
            <w:noWrap/>
            <w:hideMark/>
          </w:tcPr>
          <w:p w:rsidR="00D06264" w:rsidRDefault="00D06264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参数取值</w:t>
            </w:r>
          </w:p>
        </w:tc>
      </w:tr>
      <w:tr w:rsidR="00D06264" w:rsidTr="003674C9">
        <w:trPr>
          <w:trHeight w:val="270"/>
        </w:trPr>
        <w:tc>
          <w:tcPr>
            <w:tcW w:w="789" w:type="pct"/>
            <w:noWrap/>
            <w:hideMark/>
          </w:tcPr>
          <w:p w:rsidR="00D06264" w:rsidRDefault="00D06264" w:rsidP="00D06264">
            <w:pPr>
              <w:rPr>
                <w:color w:val="000000"/>
                <w:sz w:val="22"/>
                <w:szCs w:val="22"/>
              </w:rPr>
            </w:pPr>
            <w:r w:rsidRPr="00AD6407">
              <w:rPr>
                <w:rFonts w:asciiTheme="minorEastAsia" w:hAnsiTheme="minorEastAsia" w:hint="eastAsia"/>
              </w:rPr>
              <w:t>表2</w:t>
            </w:r>
            <w:r w:rsidRPr="00AD6407">
              <w:rPr>
                <w:rFonts w:asciiTheme="minorEastAsia" w:hAnsiTheme="minorEastAsia"/>
              </w:rPr>
              <w:t>-11</w:t>
            </w:r>
          </w:p>
        </w:tc>
        <w:tc>
          <w:tcPr>
            <w:tcW w:w="789" w:type="pct"/>
            <w:noWrap/>
            <w:hideMark/>
          </w:tcPr>
          <w:p w:rsidR="00D06264" w:rsidRDefault="002347AA" w:rsidP="00D06264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bookmarkStart w:id="21" w:name="INPUT_46"/>
            <w:r>
              <w:rPr>
                <w:rStyle w:val="Input"/>
              </w:rPr>
              <w:t>n</w:t>
            </w:r>
            <w:r w:rsidR="00D06264" w:rsidRPr="00D06264">
              <w:rPr>
                <w:rStyle w:val="Input"/>
                <w:rFonts w:hint="eastAsia"/>
              </w:rPr>
              <w:t>ame</w:t>
            </w:r>
            <w:bookmarkEnd w:id="21"/>
          </w:p>
        </w:tc>
        <w:tc>
          <w:tcPr>
            <w:tcW w:w="1625" w:type="pct"/>
            <w:noWrap/>
            <w:hideMark/>
          </w:tcPr>
          <w:p w:rsidR="006C25CF" w:rsidRPr="003674C9" w:rsidRDefault="006C25CF" w:rsidP="006C25CF">
            <w:pPr>
              <w:pStyle w:val="30"/>
            </w:pPr>
            <w:bookmarkStart w:id="22" w:name="OUTPUT_46"/>
            <w:r>
              <w:rPr>
                <w:rStyle w:val="Output"/>
              </w:rPr>
              <w:t>name =</w:t>
            </w:r>
            <w:r>
              <w:rPr>
                <w:rStyle w:val="Output"/>
                <w:rFonts w:hint="eastAsia"/>
              </w:rPr>
              <w:t>粗粒土</w:t>
            </w:r>
            <w:r>
              <w:rPr>
                <w:rStyle w:val="Output"/>
                <w:rFonts w:hint="eastAsia"/>
              </w:rPr>
              <w:t xml:space="preserve"> </w:t>
            </w:r>
            <w:r>
              <w:rPr>
                <w:rStyle w:val="Output"/>
                <w:rFonts w:hint="eastAsia"/>
              </w:rPr>
              <w:t>粘土</w:t>
            </w:r>
            <w:r>
              <w:rPr>
                <w:rStyle w:val="Output"/>
                <w:rFonts w:hint="eastAsia"/>
              </w:rPr>
              <w:t xml:space="preserve"> </w:t>
            </w:r>
            <w:r>
              <w:rPr>
                <w:rStyle w:val="Output"/>
                <w:rFonts w:hint="eastAsia"/>
              </w:rPr>
              <w:t>淤泥质土</w:t>
            </w:r>
            <w:r w:rsidR="002347AA">
              <w:rPr>
                <w:rStyle w:val="Error"/>
              </w:rPr>
              <w:t xml:space="preserve"> </w:t>
            </w:r>
            <w:bookmarkEnd w:id="22"/>
            <w:r w:rsidR="002347AA" w:rsidRPr="002347AA">
              <w:t xml:space="preserve"> </w:t>
            </w:r>
          </w:p>
        </w:tc>
        <w:tc>
          <w:tcPr>
            <w:tcW w:w="1797" w:type="pct"/>
            <w:noWrap/>
            <w:hideMark/>
          </w:tcPr>
          <w:p w:rsidR="00D06264" w:rsidRDefault="00D06264" w:rsidP="00D06264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bookmarkStart w:id="23" w:name="INPUT_51"/>
            <w:r w:rsidRPr="00D06264">
              <w:rPr>
                <w:rStyle w:val="Input"/>
                <w:rFonts w:hint="eastAsia"/>
              </w:rPr>
              <w:t>psai</w:t>
            </w:r>
            <w:r w:rsidRPr="00D06264">
              <w:rPr>
                <w:rStyle w:val="Input"/>
              </w:rPr>
              <w:t>zs</w:t>
            </w:r>
            <w:r w:rsidRPr="00D06264">
              <w:rPr>
                <w:rStyle w:val="Input"/>
                <w:rFonts w:hint="eastAsia"/>
              </w:rPr>
              <w:t>=[</w:t>
            </w:r>
            <w:r w:rsidRPr="00D06264">
              <w:rPr>
                <w:rStyle w:val="Input"/>
              </w:rPr>
              <w:t>1.30 1.00</w:t>
            </w:r>
            <w:r w:rsidRPr="00D06264">
              <w:rPr>
                <w:rStyle w:val="Input"/>
                <w:rFonts w:hint="eastAsia"/>
              </w:rPr>
              <w:t>]</w:t>
            </w:r>
            <w:r w:rsidRPr="00D06264">
              <w:rPr>
                <w:rStyle w:val="Input"/>
              </w:rPr>
              <w:t xml:space="preserve">; </w:t>
            </w:r>
            <w:bookmarkEnd w:id="23"/>
            <w:r w:rsidRPr="00D06264">
              <w:rPr>
                <w:rStyle w:val="Input"/>
              </w:rPr>
              <w:t xml:space="preserve"> </w:t>
            </w:r>
          </w:p>
        </w:tc>
      </w:tr>
      <w:tr w:rsidR="00D06264" w:rsidTr="003674C9">
        <w:trPr>
          <w:trHeight w:val="270"/>
        </w:trPr>
        <w:tc>
          <w:tcPr>
            <w:tcW w:w="789" w:type="pct"/>
            <w:noWrap/>
            <w:hideMark/>
          </w:tcPr>
          <w:p w:rsidR="00D06264" w:rsidRDefault="00D06264" w:rsidP="00D06264">
            <w:pPr>
              <w:rPr>
                <w:color w:val="000000"/>
                <w:sz w:val="22"/>
                <w:szCs w:val="22"/>
              </w:rPr>
            </w:pPr>
            <w:r w:rsidRPr="00AD6407">
              <w:rPr>
                <w:rFonts w:asciiTheme="minorEastAsia" w:hAnsiTheme="minorEastAsia" w:hint="eastAsia"/>
              </w:rPr>
              <w:t>表2</w:t>
            </w:r>
            <w:r w:rsidRPr="00AD6407">
              <w:rPr>
                <w:rFonts w:asciiTheme="minorEastAsia" w:hAnsiTheme="minorEastAsia"/>
              </w:rPr>
              <w:t>-1</w:t>
            </w:r>
            <w:r>
              <w:rPr>
                <w:rFonts w:asciiTheme="minorEastAsia" w:hAnsiTheme="minorEastAsia"/>
              </w:rPr>
              <w:t>2</w:t>
            </w:r>
          </w:p>
        </w:tc>
        <w:tc>
          <w:tcPr>
            <w:tcW w:w="789" w:type="pct"/>
            <w:noWrap/>
            <w:hideMark/>
          </w:tcPr>
          <w:p w:rsidR="00D06264" w:rsidRDefault="002347AA" w:rsidP="00D06264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bookmarkStart w:id="24" w:name="INPUT_47"/>
            <w:r>
              <w:rPr>
                <w:rStyle w:val="Input"/>
              </w:rPr>
              <w:t>f</w:t>
            </w:r>
            <w:r w:rsidR="00D06264" w:rsidRPr="00D06264">
              <w:rPr>
                <w:rStyle w:val="Input"/>
                <w:rFonts w:hint="eastAsia"/>
              </w:rPr>
              <w:t>rost</w:t>
            </w:r>
            <w:r w:rsidR="00D06264" w:rsidRPr="00D06264">
              <w:rPr>
                <w:rStyle w:val="Input"/>
              </w:rPr>
              <w:t xml:space="preserve"> </w:t>
            </w:r>
            <w:bookmarkEnd w:id="24"/>
          </w:p>
        </w:tc>
        <w:tc>
          <w:tcPr>
            <w:tcW w:w="1625" w:type="pct"/>
            <w:noWrap/>
            <w:hideMark/>
          </w:tcPr>
          <w:p w:rsidR="006C25CF" w:rsidRPr="006C25CF" w:rsidRDefault="006C25CF" w:rsidP="006C25CF">
            <w:pPr>
              <w:pStyle w:val="30"/>
              <w:rPr>
                <w:lang w:eastAsia="zh-CN"/>
              </w:rPr>
            </w:pPr>
            <w:bookmarkStart w:id="25" w:name="OUTPUT_47"/>
            <w:r>
              <w:rPr>
                <w:rStyle w:val="Output"/>
                <w:lang w:eastAsia="zh-CN"/>
              </w:rPr>
              <w:t>frost =</w:t>
            </w:r>
            <w:r>
              <w:rPr>
                <w:rStyle w:val="Output"/>
                <w:rFonts w:hint="eastAsia"/>
                <w:lang w:eastAsia="zh-CN"/>
              </w:rPr>
              <w:t>不冻胀</w:t>
            </w:r>
            <w:r>
              <w:rPr>
                <w:rStyle w:val="Output"/>
                <w:rFonts w:hint="eastAsia"/>
                <w:lang w:eastAsia="zh-CN"/>
              </w:rPr>
              <w:t xml:space="preserve"> </w:t>
            </w:r>
            <w:r>
              <w:rPr>
                <w:rStyle w:val="Output"/>
                <w:rFonts w:hint="eastAsia"/>
                <w:lang w:eastAsia="zh-CN"/>
              </w:rPr>
              <w:t>强冻胀</w:t>
            </w:r>
            <w:r w:rsidR="002347AA">
              <w:rPr>
                <w:rStyle w:val="Output"/>
                <w:lang w:eastAsia="zh-CN"/>
              </w:rPr>
              <w:t xml:space="preserve"> </w:t>
            </w:r>
            <w:bookmarkEnd w:id="25"/>
            <w:r w:rsidR="002347AA" w:rsidRPr="002347AA">
              <w:rPr>
                <w:lang w:eastAsia="zh-CN"/>
              </w:rPr>
              <w:t xml:space="preserve"> </w:t>
            </w:r>
          </w:p>
        </w:tc>
        <w:tc>
          <w:tcPr>
            <w:tcW w:w="1797" w:type="pct"/>
            <w:noWrap/>
            <w:hideMark/>
          </w:tcPr>
          <w:p w:rsidR="00D06264" w:rsidRDefault="00D06264" w:rsidP="00D06264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bookmarkStart w:id="26" w:name="INPUT_50"/>
            <w:r w:rsidRPr="00D06264">
              <w:rPr>
                <w:rStyle w:val="Input"/>
              </w:rPr>
              <w:t xml:space="preserve">psaizw=[1.00 0.85]; </w:t>
            </w:r>
            <w:bookmarkEnd w:id="26"/>
            <w:r w:rsidRPr="00D06264">
              <w:rPr>
                <w:rStyle w:val="Input"/>
              </w:rPr>
              <w:t xml:space="preserve"> </w:t>
            </w:r>
          </w:p>
        </w:tc>
      </w:tr>
      <w:tr w:rsidR="00D06264" w:rsidTr="003674C9">
        <w:trPr>
          <w:trHeight w:val="270"/>
        </w:trPr>
        <w:tc>
          <w:tcPr>
            <w:tcW w:w="789" w:type="pct"/>
            <w:noWrap/>
            <w:hideMark/>
          </w:tcPr>
          <w:p w:rsidR="00D06264" w:rsidRDefault="00D06264" w:rsidP="00D06264">
            <w:pPr>
              <w:rPr>
                <w:color w:val="000000"/>
                <w:sz w:val="22"/>
                <w:szCs w:val="22"/>
              </w:rPr>
            </w:pPr>
            <w:r w:rsidRPr="00AD6407">
              <w:rPr>
                <w:rFonts w:asciiTheme="minorEastAsia" w:hAnsiTheme="minorEastAsia" w:hint="eastAsia"/>
              </w:rPr>
              <w:t>表2</w:t>
            </w:r>
            <w:r w:rsidRPr="00AD6407">
              <w:rPr>
                <w:rFonts w:asciiTheme="minorEastAsia" w:hAnsiTheme="minorEastAsia"/>
              </w:rPr>
              <w:t>-1</w:t>
            </w:r>
            <w:r>
              <w:rPr>
                <w:rFonts w:asciiTheme="minorEastAsia" w:hAnsiTheme="minorEastAsia"/>
              </w:rPr>
              <w:t>3</w:t>
            </w:r>
          </w:p>
        </w:tc>
        <w:tc>
          <w:tcPr>
            <w:tcW w:w="789" w:type="pct"/>
            <w:noWrap/>
            <w:hideMark/>
          </w:tcPr>
          <w:p w:rsidR="00D06264" w:rsidRDefault="002347AA" w:rsidP="00D06264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bookmarkStart w:id="27" w:name="INPUT_48"/>
            <w:r>
              <w:rPr>
                <w:rStyle w:val="Input"/>
              </w:rPr>
              <w:t>d</w:t>
            </w:r>
            <w:r w:rsidR="00D06264" w:rsidRPr="00D06264">
              <w:rPr>
                <w:rStyle w:val="Input"/>
                <w:rFonts w:hint="eastAsia"/>
              </w:rPr>
              <w:t>is</w:t>
            </w:r>
            <w:r w:rsidR="00D06264" w:rsidRPr="00D06264">
              <w:rPr>
                <w:rStyle w:val="Input"/>
              </w:rPr>
              <w:t xml:space="preserve"> </w:t>
            </w:r>
            <w:bookmarkEnd w:id="27"/>
          </w:p>
        </w:tc>
        <w:tc>
          <w:tcPr>
            <w:tcW w:w="1625" w:type="pct"/>
            <w:noWrap/>
            <w:hideMark/>
          </w:tcPr>
          <w:p w:rsidR="00D06264" w:rsidRDefault="006C25CF" w:rsidP="006C25CF">
            <w:pPr>
              <w:pStyle w:val="30"/>
              <w:rPr>
                <w:color w:val="000000"/>
                <w:sz w:val="22"/>
                <w:szCs w:val="22"/>
              </w:rPr>
            </w:pPr>
            <w:bookmarkStart w:id="28" w:name="OUTPUT_48"/>
            <w:r>
              <w:rPr>
                <w:rStyle w:val="Output"/>
              </w:rPr>
              <w:t>dis =</w:t>
            </w:r>
            <w:r>
              <w:rPr>
                <w:rStyle w:val="Output"/>
                <w:rFonts w:hint="eastAsia"/>
              </w:rPr>
              <w:t>市郊</w:t>
            </w:r>
            <w:r w:rsidR="002347AA">
              <w:rPr>
                <w:rStyle w:val="Error"/>
              </w:rPr>
              <w:t xml:space="preserve"> </w:t>
            </w:r>
            <w:bookmarkEnd w:id="28"/>
            <w:r w:rsidR="002347AA" w:rsidRPr="002347AA">
              <w:t xml:space="preserve"> </w:t>
            </w:r>
          </w:p>
        </w:tc>
        <w:tc>
          <w:tcPr>
            <w:tcW w:w="1797" w:type="pct"/>
            <w:noWrap/>
            <w:hideMark/>
          </w:tcPr>
          <w:p w:rsidR="00D06264" w:rsidRDefault="00D06264" w:rsidP="00D06264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bookmarkStart w:id="29" w:name="INPUT_49"/>
            <w:r w:rsidRPr="00D06264">
              <w:rPr>
                <w:rStyle w:val="Input"/>
                <w:rFonts w:hint="eastAsia"/>
              </w:rPr>
              <w:t>p</w:t>
            </w:r>
            <w:r w:rsidRPr="00D06264">
              <w:rPr>
                <w:rStyle w:val="Input"/>
              </w:rPr>
              <w:t>saize=</w:t>
            </w:r>
            <w:r w:rsidRPr="00D06264">
              <w:rPr>
                <w:rStyle w:val="Input"/>
                <w:rFonts w:hint="eastAsia"/>
              </w:rPr>
              <w:t>[0.95</w:t>
            </w:r>
            <w:r w:rsidRPr="00D06264">
              <w:rPr>
                <w:rStyle w:val="Input"/>
              </w:rPr>
              <w:t xml:space="preserve"> 0.95]</w:t>
            </w:r>
            <w:r w:rsidRPr="00D06264">
              <w:rPr>
                <w:rStyle w:val="Input"/>
                <w:rFonts w:hint="eastAsia"/>
              </w:rPr>
              <w:t>;</w:t>
            </w:r>
            <w:r w:rsidRPr="00D06264">
              <w:rPr>
                <w:rStyle w:val="Input"/>
              </w:rPr>
              <w:t xml:space="preserve"> </w:t>
            </w:r>
            <w:bookmarkEnd w:id="29"/>
            <w:r w:rsidRPr="00D06264">
              <w:rPr>
                <w:rStyle w:val="Input"/>
              </w:rPr>
              <w:t xml:space="preserve"> </w:t>
            </w:r>
          </w:p>
        </w:tc>
      </w:tr>
    </w:tbl>
    <w:p w:rsidR="002B3802" w:rsidRDefault="002B3802" w:rsidP="007C3BCA">
      <w:pPr>
        <w:rPr>
          <w:rFonts w:asciiTheme="minorEastAsia" w:hAnsiTheme="minorEastAsia"/>
        </w:rPr>
      </w:pPr>
    </w:p>
    <w:p w:rsidR="003D61EF" w:rsidRDefault="003D61EF" w:rsidP="007116C2">
      <w:pPr>
        <w:rPr>
          <w:rStyle w:val="Input"/>
        </w:rPr>
      </w:pPr>
      <w:r w:rsidRPr="0095193C">
        <w:rPr>
          <w:rFonts w:asciiTheme="minorEastAsia" w:hAnsiTheme="minorEastAsia" w:hint="eastAsia"/>
        </w:rPr>
        <w:t>冻结</w:t>
      </w:r>
      <w:r w:rsidRPr="0095193C">
        <w:rPr>
          <w:rFonts w:asciiTheme="minorEastAsia" w:hAnsiTheme="minorEastAsia"/>
        </w:rPr>
        <w:t>深度：</w:t>
      </w:r>
      <w:bookmarkStart w:id="30" w:name="INPUT_52"/>
      <w:r w:rsidRPr="003D61EF">
        <w:rPr>
          <w:rStyle w:val="Input"/>
          <w:rFonts w:hint="eastAsia"/>
        </w:rPr>
        <w:t>zd=z0</w:t>
      </w:r>
      <w:r>
        <w:rPr>
          <w:rStyle w:val="Input"/>
        </w:rPr>
        <w:t>.</w:t>
      </w:r>
      <w:r w:rsidRPr="003D61EF">
        <w:rPr>
          <w:rStyle w:val="Input"/>
          <w:rFonts w:hint="eastAsia"/>
        </w:rPr>
        <w:t>*psai</w:t>
      </w:r>
      <w:r w:rsidRPr="003D61EF">
        <w:rPr>
          <w:rStyle w:val="Input"/>
        </w:rPr>
        <w:t>zs</w:t>
      </w:r>
      <w:r>
        <w:rPr>
          <w:rStyle w:val="Input"/>
        </w:rPr>
        <w:t>.</w:t>
      </w:r>
      <w:r w:rsidRPr="003D61EF">
        <w:rPr>
          <w:rStyle w:val="Input"/>
        </w:rPr>
        <w:t>*</w:t>
      </w:r>
      <w:r w:rsidRPr="003D61EF">
        <w:rPr>
          <w:rStyle w:val="Input"/>
          <w:rFonts w:hint="eastAsia"/>
        </w:rPr>
        <w:t>psai</w:t>
      </w:r>
      <w:r w:rsidRPr="003D61EF">
        <w:rPr>
          <w:rStyle w:val="Input"/>
        </w:rPr>
        <w:t>zw</w:t>
      </w:r>
      <w:r>
        <w:rPr>
          <w:rStyle w:val="Input"/>
        </w:rPr>
        <w:t>.</w:t>
      </w:r>
      <w:r w:rsidRPr="003D61EF">
        <w:rPr>
          <w:rStyle w:val="Input"/>
        </w:rPr>
        <w:t>*</w:t>
      </w:r>
      <w:r w:rsidRPr="003D61EF">
        <w:rPr>
          <w:rStyle w:val="Input"/>
          <w:rFonts w:hint="eastAsia"/>
        </w:rPr>
        <w:t>psai</w:t>
      </w:r>
      <w:r w:rsidRPr="003D61EF">
        <w:rPr>
          <w:rStyle w:val="Input"/>
        </w:rPr>
        <w:t xml:space="preserve">ze </w:t>
      </w:r>
      <w:bookmarkEnd w:id="30"/>
      <w:r w:rsidRPr="003D61EF">
        <w:rPr>
          <w:rStyle w:val="Input"/>
        </w:rPr>
        <w:t xml:space="preserve"> </w:t>
      </w:r>
    </w:p>
    <w:p w:rsidR="0017628A" w:rsidRPr="003D61EF" w:rsidRDefault="0017628A" w:rsidP="007116C2"/>
    <w:p w:rsidR="006C25CF" w:rsidRDefault="006C25CF" w:rsidP="003D61EF">
      <w:pPr>
        <w:pStyle w:val="10"/>
        <w:rPr>
          <w:rStyle w:val="Output"/>
        </w:rPr>
      </w:pPr>
      <w:bookmarkStart w:id="31" w:name="OUTPUT_52"/>
      <w:r>
        <w:rPr>
          <w:rStyle w:val="Output"/>
        </w:rPr>
        <w:t>zd =</w:t>
      </w:r>
    </w:p>
    <w:p w:rsidR="0087589C" w:rsidRDefault="006C25CF" w:rsidP="003D61EF">
      <w:pPr>
        <w:pStyle w:val="10"/>
        <w:rPr>
          <w:lang w:eastAsia="zh-CN"/>
        </w:rPr>
      </w:pPr>
      <w:r>
        <w:rPr>
          <w:rStyle w:val="Output"/>
        </w:rPr>
        <w:t xml:space="preserve">    2.2230    1.4535</w:t>
      </w:r>
      <w:r w:rsidR="003D61EF">
        <w:rPr>
          <w:rStyle w:val="Error"/>
          <w:lang w:eastAsia="zh-CN"/>
        </w:rPr>
        <w:t xml:space="preserve"> </w:t>
      </w:r>
      <w:bookmarkEnd w:id="31"/>
      <w:r w:rsidR="003D61EF" w:rsidRPr="003D61EF">
        <w:rPr>
          <w:lang w:eastAsia="zh-CN"/>
        </w:rPr>
        <w:t xml:space="preserve"> </w:t>
      </w:r>
    </w:p>
    <w:p w:rsidR="003D61EF" w:rsidRPr="003D61EF" w:rsidRDefault="003D61EF" w:rsidP="003D61EF">
      <w:pPr>
        <w:pStyle w:val="10"/>
        <w:rPr>
          <w:lang w:eastAsia="zh-CN"/>
        </w:rPr>
      </w:pPr>
    </w:p>
    <w:p w:rsidR="003D61EF" w:rsidRDefault="00AD6407" w:rsidP="007116C2">
      <w:r w:rsidRPr="0095193C">
        <w:rPr>
          <w:rFonts w:asciiTheme="minorEastAsia" w:hAnsiTheme="minorEastAsia" w:hint="eastAsia"/>
        </w:rPr>
        <w:t>折算冻结深度</w:t>
      </w:r>
      <w:r w:rsidR="003D61EF" w:rsidRPr="0095193C">
        <w:rPr>
          <w:rFonts w:asciiTheme="minorEastAsia" w:hAnsiTheme="minorEastAsia" w:hint="eastAsia"/>
        </w:rPr>
        <w:t>:</w:t>
      </w:r>
      <w:bookmarkStart w:id="32" w:name="INPUT_53"/>
      <w:r w:rsidR="003D61EF" w:rsidRPr="003D61EF">
        <w:rPr>
          <w:rStyle w:val="Input"/>
          <w:rFonts w:hint="eastAsia"/>
        </w:rPr>
        <w:t>zde=</w:t>
      </w:r>
      <w:r w:rsidR="003D61EF" w:rsidRPr="003D61EF">
        <w:rPr>
          <w:rStyle w:val="Input"/>
        </w:rPr>
        <w:t>z(1)+(zd</w:t>
      </w:r>
      <w:r w:rsidR="003D61EF">
        <w:rPr>
          <w:rStyle w:val="Input"/>
        </w:rPr>
        <w:t>(1)</w:t>
      </w:r>
      <w:r w:rsidR="003D61EF" w:rsidRPr="003D61EF">
        <w:rPr>
          <w:rStyle w:val="Input"/>
        </w:rPr>
        <w:t xml:space="preserve">-z(1))*zd(2)/zd(1) </w:t>
      </w:r>
      <w:bookmarkEnd w:id="32"/>
      <w:r w:rsidR="003D61EF" w:rsidRPr="003D61EF">
        <w:t xml:space="preserve"> </w:t>
      </w:r>
    </w:p>
    <w:p w:rsidR="0017628A" w:rsidRPr="003D61EF" w:rsidRDefault="0017628A" w:rsidP="007116C2"/>
    <w:p w:rsidR="006C25CF" w:rsidRDefault="006C25CF" w:rsidP="003D61EF">
      <w:pPr>
        <w:pStyle w:val="10"/>
        <w:rPr>
          <w:rStyle w:val="Output"/>
        </w:rPr>
      </w:pPr>
      <w:bookmarkStart w:id="33" w:name="OUTPUT_53"/>
      <w:r>
        <w:rPr>
          <w:rStyle w:val="Output"/>
        </w:rPr>
        <w:t>zde =</w:t>
      </w:r>
    </w:p>
    <w:p w:rsidR="003D61EF" w:rsidRPr="003D61EF" w:rsidRDefault="006C25CF" w:rsidP="003D61EF">
      <w:pPr>
        <w:pStyle w:val="10"/>
      </w:pPr>
      <w:r>
        <w:rPr>
          <w:rStyle w:val="Output"/>
        </w:rPr>
        <w:t xml:space="preserve">    1.8689</w:t>
      </w:r>
      <w:r w:rsidR="003D61EF">
        <w:rPr>
          <w:rStyle w:val="Output"/>
        </w:rPr>
        <w:t xml:space="preserve"> </w:t>
      </w:r>
      <w:bookmarkEnd w:id="33"/>
      <w:r w:rsidR="003D61EF" w:rsidRPr="003D61EF">
        <w:t xml:space="preserve"> </w:t>
      </w:r>
    </w:p>
    <w:p w:rsidR="003D61EF" w:rsidRPr="003D61EF" w:rsidRDefault="003D61EF" w:rsidP="003D61EF">
      <w:pPr>
        <w:pStyle w:val="10"/>
      </w:pPr>
    </w:p>
    <w:p w:rsidR="00343259" w:rsidRDefault="00AD6407" w:rsidP="0081404B">
      <w:pPr>
        <w:pStyle w:val="a4"/>
        <w:numPr>
          <w:ilvl w:val="0"/>
          <w:numId w:val="2"/>
        </w:numPr>
        <w:ind w:leftChars="60" w:left="425" w:hangingChars="134" w:hanging="281"/>
      </w:pPr>
      <w:r w:rsidRPr="007116C2">
        <w:rPr>
          <w:rFonts w:asciiTheme="minorEastAsia" w:hAnsiTheme="minorEastAsia"/>
        </w:rPr>
        <w:t>基础最小埋深</w:t>
      </w:r>
      <w:bookmarkStart w:id="34" w:name="INPUT_55"/>
      <w:r w:rsidR="00FF1FFC" w:rsidRPr="00FF1FFC">
        <w:rPr>
          <w:rStyle w:val="Input"/>
          <w:rFonts w:hint="eastAsia"/>
        </w:rPr>
        <w:t>at</w:t>
      </w:r>
      <w:r w:rsidR="00FF1FFC" w:rsidRPr="00FF1FFC">
        <w:rPr>
          <w:rStyle w:val="Input"/>
        </w:rPr>
        <w:t xml:space="preserve">tr </w:t>
      </w:r>
      <w:bookmarkEnd w:id="34"/>
      <w:r w:rsidR="00FF1FFC" w:rsidRPr="00FF1FFC">
        <w:t xml:space="preserve"> </w:t>
      </w:r>
    </w:p>
    <w:p w:rsidR="0017628A" w:rsidRPr="00FF1FFC" w:rsidRDefault="0017628A" w:rsidP="006F4546">
      <w:pPr>
        <w:pStyle w:val="a4"/>
        <w:ind w:left="425" w:firstLineChars="0" w:firstLine="0"/>
      </w:pPr>
    </w:p>
    <w:p w:rsidR="006C25CF" w:rsidRDefault="006C25CF" w:rsidP="00FF1FFC">
      <w:pPr>
        <w:pStyle w:val="10"/>
        <w:rPr>
          <w:rStyle w:val="Output"/>
        </w:rPr>
      </w:pPr>
      <w:bookmarkStart w:id="35" w:name="OUTPUT_55"/>
      <w:r>
        <w:rPr>
          <w:rStyle w:val="Output"/>
        </w:rPr>
        <w:t>attr =</w:t>
      </w:r>
    </w:p>
    <w:p w:rsidR="00343259" w:rsidRDefault="006C25CF" w:rsidP="00FF1FFC">
      <w:pPr>
        <w:pStyle w:val="10"/>
        <w:rPr>
          <w:lang w:eastAsia="zh-CN"/>
        </w:rPr>
      </w:pPr>
      <w:r>
        <w:rPr>
          <w:rStyle w:val="Output"/>
          <w:rFonts w:hint="eastAsia"/>
        </w:rPr>
        <w:t>条形基础、采暖</w:t>
      </w:r>
      <w:r w:rsidR="00FF1FFC">
        <w:rPr>
          <w:rStyle w:val="Output"/>
          <w:lang w:eastAsia="zh-CN"/>
        </w:rPr>
        <w:t xml:space="preserve"> </w:t>
      </w:r>
      <w:bookmarkEnd w:id="35"/>
      <w:r w:rsidR="00FF1FFC" w:rsidRPr="00FF1FFC">
        <w:rPr>
          <w:lang w:eastAsia="zh-CN"/>
        </w:rPr>
        <w:t xml:space="preserve"> </w:t>
      </w:r>
    </w:p>
    <w:p w:rsidR="0039010D" w:rsidRDefault="0039010D" w:rsidP="0039010D">
      <w:pPr>
        <w:pStyle w:val="21"/>
        <w:rPr>
          <w:lang w:eastAsia="zh-CN"/>
        </w:rPr>
      </w:pPr>
    </w:p>
    <w:p w:rsidR="0039010D" w:rsidRPr="00343D6A" w:rsidRDefault="0039010D" w:rsidP="0039010D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39010D" w:rsidRPr="0039010D" w:rsidRDefault="0039010D" w:rsidP="0039010D">
      <w:pPr>
        <w:rPr>
          <w:rFonts w:asciiTheme="minorEastAsia" w:hAnsiTheme="minorEastAsia"/>
          <w:color w:val="FF0000"/>
          <w:lang w:eastAsia="zh-CN"/>
        </w:rPr>
      </w:pPr>
      <w:permStart w:id="451349411" w:edGrp="everyone"/>
      <w:r>
        <w:rPr>
          <w:rFonts w:asciiTheme="minorEastAsia" w:hAnsiTheme="minorEastAsia"/>
          <w:lang w:eastAsia="zh-CN"/>
        </w:rPr>
        <w:t>基</w:t>
      </w:r>
      <w:r>
        <w:rPr>
          <w:rFonts w:asciiTheme="minorEastAsia" w:hAnsiTheme="minorEastAsia" w:hint="eastAsia"/>
          <w:lang w:eastAsia="zh-CN"/>
        </w:rPr>
        <w:t>底</w:t>
      </w:r>
      <w:r w:rsidRPr="0095193C">
        <w:rPr>
          <w:rFonts w:asciiTheme="minorEastAsia" w:hAnsiTheme="minorEastAsia"/>
          <w:lang w:eastAsia="zh-CN"/>
        </w:rPr>
        <w:t>平均压力</w:t>
      </w:r>
      <w:r w:rsidRPr="0095193C">
        <w:rPr>
          <w:rFonts w:asciiTheme="minorEastAsia" w:hAnsiTheme="minorEastAsia" w:hint="eastAsia"/>
          <w:lang w:eastAsia="zh-CN"/>
        </w:rPr>
        <w:t>初</w:t>
      </w:r>
      <w:r w:rsidRPr="0095193C">
        <w:rPr>
          <w:rFonts w:asciiTheme="minorEastAsia" w:hAnsiTheme="minorEastAsia"/>
          <w:lang w:eastAsia="zh-CN"/>
        </w:rPr>
        <w:t>估为</w:t>
      </w:r>
      <w:proofErr w:type="spellStart"/>
      <w:r w:rsidRPr="0095193C">
        <w:rPr>
          <w:rFonts w:asciiTheme="minorEastAsia" w:hAnsiTheme="minorEastAsia" w:hint="eastAsia"/>
          <w:lang w:eastAsia="zh-CN"/>
        </w:rPr>
        <w:t>150</w:t>
      </w:r>
      <w:r w:rsidRPr="0095193C">
        <w:rPr>
          <w:rFonts w:asciiTheme="minorEastAsia" w:hAnsiTheme="minorEastAsia"/>
          <w:lang w:eastAsia="zh-CN"/>
        </w:rPr>
        <w:t>kPa</w:t>
      </w:r>
      <w:proofErr w:type="spellEnd"/>
      <w:r>
        <w:rPr>
          <w:rFonts w:asciiTheme="minorEastAsia" w:hAnsiTheme="minorEastAsia"/>
          <w:lang w:eastAsia="zh-CN"/>
        </w:rPr>
        <w:t xml:space="preserve">     </w:t>
      </w:r>
      <w:r w:rsidRPr="0039010D">
        <w:rPr>
          <w:rFonts w:asciiTheme="minorEastAsia" w:hAnsiTheme="minorEastAsia"/>
          <w:color w:val="FF0000"/>
          <w:lang w:eastAsia="zh-CN"/>
        </w:rPr>
        <w:t>Note:</w:t>
      </w:r>
      <w:r w:rsidRPr="0039010D">
        <w:rPr>
          <w:rFonts w:asciiTheme="minorEastAsia" w:hAnsiTheme="minorEastAsia" w:hint="eastAsia"/>
          <w:color w:val="FF0000"/>
          <w:lang w:eastAsia="zh-CN"/>
        </w:rPr>
        <w:t>永久</w:t>
      </w:r>
      <w:r w:rsidRPr="0039010D">
        <w:rPr>
          <w:rFonts w:asciiTheme="minorEastAsia" w:hAnsiTheme="minorEastAsia"/>
          <w:color w:val="FF0000"/>
          <w:lang w:eastAsia="zh-CN"/>
        </w:rPr>
        <w:t>荷载</w:t>
      </w:r>
      <w:r w:rsidR="000825DF">
        <w:rPr>
          <w:rFonts w:asciiTheme="minorEastAsia" w:hAnsiTheme="minorEastAsia" w:hint="eastAsia"/>
          <w:color w:val="FF0000"/>
          <w:lang w:eastAsia="zh-CN"/>
        </w:rPr>
        <w:t>标准</w:t>
      </w:r>
      <w:r w:rsidR="000825DF">
        <w:rPr>
          <w:rFonts w:asciiTheme="minorEastAsia" w:hAnsiTheme="minorEastAsia"/>
          <w:color w:val="FF0000"/>
          <w:lang w:eastAsia="zh-CN"/>
        </w:rPr>
        <w:t>值</w:t>
      </w:r>
    </w:p>
    <w:permEnd w:id="451349411"/>
    <w:p w:rsidR="0039010D" w:rsidRPr="00343D6A" w:rsidRDefault="0039010D" w:rsidP="0039010D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FF1FFC" w:rsidRPr="000825DF" w:rsidRDefault="00FF1FFC" w:rsidP="00FF1FFC">
      <w:pPr>
        <w:pStyle w:val="10"/>
        <w:rPr>
          <w:lang w:eastAsia="zh-CN"/>
        </w:rPr>
      </w:pPr>
    </w:p>
    <w:p w:rsidR="0039010D" w:rsidRPr="0039010D" w:rsidRDefault="0039010D" w:rsidP="0095193C">
      <w:pPr>
        <w:rPr>
          <w:rFonts w:asciiTheme="minorEastAsia" w:hAnsiTheme="minorEastAsia"/>
          <w:lang w:eastAsia="zh-CN"/>
        </w:rPr>
      </w:pPr>
    </w:p>
    <w:p w:rsidR="00FF1FFC" w:rsidRDefault="00AD6407" w:rsidP="0095193C">
      <w:pPr>
        <w:rPr>
          <w:rFonts w:asciiTheme="minorEastAsia" w:hAnsiTheme="minorEastAsia"/>
          <w:lang w:eastAsia="zh-CN"/>
        </w:rPr>
      </w:pPr>
      <w:r w:rsidRPr="0095193C">
        <w:rPr>
          <w:rFonts w:asciiTheme="minorEastAsia" w:hAnsiTheme="minorEastAsia"/>
          <w:lang w:eastAsia="zh-CN"/>
        </w:rPr>
        <w:t>查表</w:t>
      </w:r>
      <w:r w:rsidRPr="0095193C">
        <w:rPr>
          <w:rFonts w:asciiTheme="minorEastAsia" w:hAnsiTheme="minorEastAsia" w:hint="eastAsia"/>
          <w:lang w:eastAsia="zh-CN"/>
        </w:rPr>
        <w:t>2</w:t>
      </w:r>
      <w:r w:rsidRPr="0095193C">
        <w:rPr>
          <w:rFonts w:asciiTheme="minorEastAsia" w:hAnsiTheme="minorEastAsia"/>
          <w:lang w:eastAsia="zh-CN"/>
        </w:rPr>
        <w:t>-14</w:t>
      </w:r>
      <w:r w:rsidRPr="0095193C">
        <w:rPr>
          <w:rFonts w:asciiTheme="minorEastAsia" w:hAnsiTheme="minorEastAsia" w:hint="eastAsia"/>
          <w:lang w:eastAsia="zh-CN"/>
        </w:rPr>
        <w:t>得允许</w:t>
      </w:r>
      <w:r w:rsidRPr="0095193C">
        <w:rPr>
          <w:rFonts w:asciiTheme="minorEastAsia" w:hAnsiTheme="minorEastAsia"/>
          <w:lang w:eastAsia="zh-CN"/>
        </w:rPr>
        <w:t>残留冻土层厚度</w:t>
      </w:r>
      <w:r w:rsidRPr="0095193C">
        <w:rPr>
          <w:rFonts w:asciiTheme="minorEastAsia" w:hAnsiTheme="minorEastAsia" w:hint="eastAsia"/>
          <w:lang w:eastAsia="zh-CN"/>
        </w:rPr>
        <w:t>。</w:t>
      </w:r>
    </w:p>
    <w:p w:rsidR="00C72395" w:rsidRPr="00343D6A" w:rsidRDefault="00C72395" w:rsidP="00C72395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C72395" w:rsidRPr="0039010D" w:rsidRDefault="00C72395" w:rsidP="00C72395">
      <w:pPr>
        <w:pStyle w:val="a4"/>
        <w:ind w:firstLine="402"/>
        <w:rPr>
          <w:rFonts w:asciiTheme="minorEastAsia" w:hAnsiTheme="minorEastAsia"/>
          <w:color w:val="FF0000"/>
        </w:rPr>
      </w:pPr>
      <w:bookmarkStart w:id="36" w:name="INPUT_57"/>
      <w:permStart w:id="1764314289" w:edGrp="everyone"/>
      <w:proofErr w:type="spellStart"/>
      <w:r w:rsidRPr="00FF1FFC">
        <w:rPr>
          <w:rStyle w:val="Input"/>
          <w:rFonts w:hint="eastAsia"/>
        </w:rPr>
        <w:t>hmax</w:t>
      </w:r>
      <w:proofErr w:type="spellEnd"/>
      <w:r w:rsidRPr="00FF1FFC">
        <w:rPr>
          <w:rStyle w:val="Input"/>
          <w:rFonts w:hint="eastAsia"/>
        </w:rPr>
        <w:t>=1.00</w:t>
      </w:r>
      <w:r w:rsidRPr="00FF1FFC">
        <w:rPr>
          <w:rStyle w:val="Input"/>
        </w:rPr>
        <w:t xml:space="preserve">; </w:t>
      </w:r>
      <w:bookmarkEnd w:id="36"/>
      <w:r w:rsidRPr="00FF1FFC">
        <w:t xml:space="preserve"> </w:t>
      </w:r>
      <w:r>
        <w:rPr>
          <w:rFonts w:asciiTheme="minorEastAsia" w:hAnsiTheme="minorEastAsia"/>
        </w:rPr>
        <w:t xml:space="preserve">     </w:t>
      </w:r>
      <w:r w:rsidRPr="0039010D">
        <w:rPr>
          <w:rFonts w:asciiTheme="minorEastAsia" w:hAnsiTheme="minorEastAsia"/>
          <w:color w:val="FF0000"/>
        </w:rPr>
        <w:t>Note:</w:t>
      </w:r>
      <w:r w:rsidRPr="0039010D">
        <w:rPr>
          <w:rFonts w:asciiTheme="minorEastAsia" w:hAnsiTheme="minorEastAsia" w:hint="eastAsia"/>
          <w:color w:val="FF0000"/>
        </w:rPr>
        <w:t>永久</w:t>
      </w:r>
      <w:r w:rsidRPr="0039010D">
        <w:rPr>
          <w:rFonts w:asciiTheme="minorEastAsia" w:hAnsiTheme="minorEastAsia"/>
          <w:color w:val="FF0000"/>
        </w:rPr>
        <w:t>荷载</w:t>
      </w:r>
      <w:r>
        <w:rPr>
          <w:rFonts w:asciiTheme="minorEastAsia" w:hAnsiTheme="minorEastAsia" w:hint="eastAsia"/>
          <w:color w:val="FF0000"/>
        </w:rPr>
        <w:t>标准</w:t>
      </w:r>
      <w:r>
        <w:rPr>
          <w:rFonts w:asciiTheme="minorEastAsia" w:hAnsiTheme="minorEastAsia"/>
          <w:color w:val="FF0000"/>
        </w:rPr>
        <w:t>值</w:t>
      </w:r>
      <w:r w:rsidRPr="0039010D">
        <w:rPr>
          <w:rFonts w:asciiTheme="minorEastAsia" w:hAnsiTheme="minorEastAsia"/>
          <w:color w:val="FF0000"/>
        </w:rPr>
        <w:t>*0.9</w:t>
      </w:r>
    </w:p>
    <w:permEnd w:id="1764314289"/>
    <w:p w:rsidR="00C72395" w:rsidRPr="00343D6A" w:rsidRDefault="00C72395" w:rsidP="00C72395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C72395" w:rsidRPr="0095193C" w:rsidRDefault="00C72395" w:rsidP="0095193C">
      <w:pPr>
        <w:rPr>
          <w:rFonts w:asciiTheme="minorEastAsia" w:hAnsiTheme="minorEastAsia"/>
          <w:lang w:eastAsia="zh-CN"/>
        </w:rPr>
      </w:pPr>
    </w:p>
    <w:p w:rsidR="00C72395" w:rsidRDefault="00C72395" w:rsidP="00FF1FFC">
      <w:pPr>
        <w:pStyle w:val="a4"/>
        <w:rPr>
          <w:rFonts w:asciiTheme="minorEastAsia" w:hAnsiTheme="minorEastAsia"/>
        </w:rPr>
      </w:pPr>
    </w:p>
    <w:p w:rsidR="00FF1FFC" w:rsidRDefault="00AD6407" w:rsidP="007116C2">
      <w:pPr>
        <w:rPr>
          <w:lang w:eastAsia="zh-CN"/>
        </w:rPr>
      </w:pPr>
      <w:r w:rsidRPr="0095193C">
        <w:rPr>
          <w:rFonts w:asciiTheme="minorEastAsia" w:hAnsiTheme="minorEastAsia" w:hint="eastAsia"/>
          <w:lang w:eastAsia="zh-CN"/>
        </w:rPr>
        <w:t>求得</w:t>
      </w:r>
      <w:r w:rsidRPr="0095193C">
        <w:rPr>
          <w:rFonts w:asciiTheme="minorEastAsia" w:hAnsiTheme="minorEastAsia"/>
          <w:lang w:eastAsia="zh-CN"/>
        </w:rPr>
        <w:t>基础的最小埋深</w:t>
      </w:r>
      <w:bookmarkStart w:id="37" w:name="INPUT_58"/>
      <w:r w:rsidR="00FF1FFC" w:rsidRPr="00FF1FFC">
        <w:rPr>
          <w:rStyle w:val="Input"/>
          <w:rFonts w:hint="eastAsia"/>
          <w:lang w:eastAsia="zh-CN"/>
        </w:rPr>
        <w:t>dmin=zde-hmax</w:t>
      </w:r>
      <w:r w:rsidR="00FF1FFC" w:rsidRPr="00FF1FFC">
        <w:rPr>
          <w:rStyle w:val="Input"/>
          <w:lang w:eastAsia="zh-CN"/>
        </w:rPr>
        <w:t xml:space="preserve"> </w:t>
      </w:r>
      <w:bookmarkEnd w:id="37"/>
      <w:r w:rsidR="00FF1FFC" w:rsidRPr="00FF1FFC">
        <w:rPr>
          <w:lang w:eastAsia="zh-CN"/>
        </w:rPr>
        <w:t xml:space="preserve"> </w:t>
      </w:r>
    </w:p>
    <w:p w:rsidR="0017628A" w:rsidRPr="00FF1FFC" w:rsidRDefault="0017628A" w:rsidP="007116C2">
      <w:pPr>
        <w:rPr>
          <w:lang w:eastAsia="zh-CN"/>
        </w:rPr>
      </w:pPr>
    </w:p>
    <w:p w:rsidR="006C25CF" w:rsidRDefault="006C25CF" w:rsidP="00FF1FFC">
      <w:pPr>
        <w:pStyle w:val="10"/>
        <w:rPr>
          <w:rStyle w:val="Output"/>
          <w:lang w:eastAsia="zh-CN"/>
        </w:rPr>
      </w:pPr>
      <w:bookmarkStart w:id="38" w:name="OUTPUT_58"/>
      <w:proofErr w:type="spellStart"/>
      <w:proofErr w:type="gramStart"/>
      <w:r>
        <w:rPr>
          <w:rStyle w:val="Output"/>
          <w:lang w:eastAsia="zh-CN"/>
        </w:rPr>
        <w:t>dmin</w:t>
      </w:r>
      <w:proofErr w:type="spellEnd"/>
      <w:proofErr w:type="gramEnd"/>
      <w:r>
        <w:rPr>
          <w:rStyle w:val="Output"/>
          <w:lang w:eastAsia="zh-CN"/>
        </w:rPr>
        <w:t xml:space="preserve"> =</w:t>
      </w:r>
    </w:p>
    <w:p w:rsidR="00343259" w:rsidRDefault="006C25CF" w:rsidP="00FF1FFC">
      <w:pPr>
        <w:pStyle w:val="10"/>
        <w:rPr>
          <w:lang w:eastAsia="zh-CN"/>
        </w:rPr>
      </w:pPr>
      <w:r>
        <w:rPr>
          <w:rStyle w:val="Output"/>
          <w:lang w:eastAsia="zh-CN"/>
        </w:rPr>
        <w:t xml:space="preserve">    0.8689</w:t>
      </w:r>
      <w:r w:rsidR="00FF1FFC">
        <w:rPr>
          <w:rStyle w:val="Output"/>
          <w:lang w:eastAsia="zh-CN"/>
        </w:rPr>
        <w:t xml:space="preserve"> </w:t>
      </w:r>
      <w:bookmarkEnd w:id="38"/>
      <w:r w:rsidR="00FF1FFC" w:rsidRPr="00FF1FFC">
        <w:rPr>
          <w:lang w:eastAsia="zh-CN"/>
        </w:rPr>
        <w:t xml:space="preserve"> </w:t>
      </w:r>
    </w:p>
    <w:p w:rsidR="00FF1FFC" w:rsidRPr="00FF1FFC" w:rsidRDefault="00FF1FFC" w:rsidP="00FF1FFC">
      <w:pPr>
        <w:pStyle w:val="10"/>
        <w:rPr>
          <w:lang w:eastAsia="zh-CN"/>
        </w:rPr>
      </w:pPr>
    </w:p>
    <w:p w:rsidR="0081404B" w:rsidRDefault="0085497D" w:rsidP="007116C2">
      <w:pPr>
        <w:rPr>
          <w:rFonts w:asciiTheme="minorEastAsia" w:hAnsiTheme="minorEastAsia"/>
          <w:lang w:eastAsia="zh-CN"/>
        </w:rPr>
      </w:pPr>
      <w:r w:rsidRPr="0095193C">
        <w:rPr>
          <w:rFonts w:asciiTheme="minorEastAsia" w:hAnsiTheme="minorEastAsia" w:hint="eastAsia"/>
          <w:lang w:eastAsia="zh-CN"/>
        </w:rPr>
        <w:t>由于</w:t>
      </w:r>
      <w:r w:rsidRPr="0095193C">
        <w:rPr>
          <w:rFonts w:asciiTheme="minorEastAsia" w:hAnsiTheme="minorEastAsia"/>
          <w:lang w:eastAsia="zh-CN"/>
        </w:rPr>
        <w:t>第一层是软土，</w:t>
      </w:r>
      <w:r w:rsidRPr="0095193C">
        <w:rPr>
          <w:rFonts w:asciiTheme="minorEastAsia" w:hAnsiTheme="minorEastAsia" w:hint="eastAsia"/>
          <w:lang w:eastAsia="zh-CN"/>
        </w:rPr>
        <w:t>第</w:t>
      </w:r>
      <w:r w:rsidRPr="0095193C">
        <w:rPr>
          <w:rFonts w:asciiTheme="minorEastAsia" w:hAnsiTheme="minorEastAsia"/>
          <w:lang w:eastAsia="zh-CN"/>
        </w:rPr>
        <w:t>二</w:t>
      </w:r>
      <w:r w:rsidR="00AD6407" w:rsidRPr="0095193C">
        <w:rPr>
          <w:rFonts w:asciiTheme="minorEastAsia" w:hAnsiTheme="minorEastAsia"/>
          <w:lang w:eastAsia="zh-CN"/>
        </w:rPr>
        <w:t>层是好</w:t>
      </w:r>
      <w:r w:rsidR="00AD6407" w:rsidRPr="0095193C">
        <w:rPr>
          <w:rFonts w:asciiTheme="minorEastAsia" w:hAnsiTheme="minorEastAsia" w:hint="eastAsia"/>
          <w:lang w:eastAsia="zh-CN"/>
        </w:rPr>
        <w:t>土</w:t>
      </w:r>
      <w:r w:rsidRPr="0095193C">
        <w:rPr>
          <w:rFonts w:asciiTheme="minorEastAsia" w:hAnsiTheme="minorEastAsia"/>
          <w:lang w:eastAsia="zh-CN"/>
        </w:rPr>
        <w:t>,</w:t>
      </w:r>
      <w:r w:rsidR="00AD6407" w:rsidRPr="0095193C">
        <w:rPr>
          <w:rFonts w:asciiTheme="minorEastAsia" w:hAnsiTheme="minorEastAsia"/>
          <w:lang w:eastAsia="zh-CN"/>
        </w:rPr>
        <w:t>且基础</w:t>
      </w:r>
      <w:r w:rsidR="00AD6407" w:rsidRPr="0095193C">
        <w:rPr>
          <w:rFonts w:asciiTheme="minorEastAsia" w:hAnsiTheme="minorEastAsia" w:hint="eastAsia"/>
          <w:lang w:eastAsia="zh-CN"/>
        </w:rPr>
        <w:t>应</w:t>
      </w:r>
      <w:r w:rsidR="00AD6407" w:rsidRPr="0095193C">
        <w:rPr>
          <w:rFonts w:asciiTheme="minorEastAsia" w:hAnsiTheme="minorEastAsia"/>
          <w:lang w:eastAsia="zh-CN"/>
        </w:rPr>
        <w:t>尽量</w:t>
      </w:r>
      <w:r w:rsidRPr="0095193C">
        <w:rPr>
          <w:rFonts w:asciiTheme="minorEastAsia" w:hAnsiTheme="minorEastAsia" w:hint="eastAsia"/>
          <w:lang w:eastAsia="zh-CN"/>
        </w:rPr>
        <w:t>浅</w:t>
      </w:r>
      <w:r w:rsidRPr="0095193C">
        <w:rPr>
          <w:rFonts w:asciiTheme="minorEastAsia" w:hAnsiTheme="minorEastAsia"/>
          <w:lang w:eastAsia="zh-CN"/>
        </w:rPr>
        <w:t>埋</w:t>
      </w:r>
      <w:r w:rsidR="00AD6407" w:rsidRPr="0095193C">
        <w:rPr>
          <w:rFonts w:asciiTheme="minorEastAsia" w:hAnsiTheme="minorEastAsia"/>
          <w:lang w:eastAsia="zh-CN"/>
        </w:rPr>
        <w:t>，</w:t>
      </w:r>
      <w:r w:rsidR="00AD6407" w:rsidRPr="0095193C">
        <w:rPr>
          <w:rFonts w:asciiTheme="minorEastAsia" w:hAnsiTheme="minorEastAsia" w:hint="eastAsia"/>
          <w:lang w:eastAsia="zh-CN"/>
        </w:rPr>
        <w:t>因此</w:t>
      </w:r>
      <w:r w:rsidRPr="0095193C">
        <w:rPr>
          <w:rFonts w:asciiTheme="minorEastAsia" w:hAnsiTheme="minorEastAsia" w:hint="eastAsia"/>
          <w:lang w:eastAsia="zh-CN"/>
        </w:rPr>
        <w:t>取基础埋深为</w:t>
      </w:r>
    </w:p>
    <w:p w:rsidR="0081404B" w:rsidRPr="00343D6A" w:rsidRDefault="0081404B" w:rsidP="0081404B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85497D" w:rsidRPr="0085497D" w:rsidRDefault="0085497D" w:rsidP="00A65BC3">
      <w:pPr>
        <w:rPr>
          <w:lang w:eastAsia="zh-CN"/>
        </w:rPr>
      </w:pPr>
      <w:bookmarkStart w:id="39" w:name="INPUT_60"/>
      <w:permStart w:id="1219233403" w:edGrp="everyone"/>
      <w:r w:rsidRPr="0085497D">
        <w:rPr>
          <w:rStyle w:val="Input"/>
          <w:lang w:eastAsia="zh-CN"/>
        </w:rPr>
        <w:t>d=</w:t>
      </w:r>
      <w:r w:rsidR="00086096">
        <w:rPr>
          <w:rStyle w:val="Input"/>
          <w:lang w:eastAsia="zh-CN"/>
        </w:rPr>
        <w:t>1.</w:t>
      </w:r>
      <w:r w:rsidR="00F84F64">
        <w:rPr>
          <w:rStyle w:val="Input"/>
          <w:lang w:eastAsia="zh-CN"/>
        </w:rPr>
        <w:t>2</w:t>
      </w:r>
      <w:r w:rsidR="00A65BC3">
        <w:rPr>
          <w:rStyle w:val="Input"/>
          <w:lang w:eastAsia="zh-CN"/>
        </w:rPr>
        <w:t>;</w:t>
      </w:r>
      <w:r w:rsidRPr="0085497D">
        <w:rPr>
          <w:rStyle w:val="Input"/>
          <w:lang w:eastAsia="zh-CN"/>
        </w:rPr>
        <w:t xml:space="preserve"> </w:t>
      </w:r>
      <w:bookmarkEnd w:id="39"/>
      <w:r w:rsidRPr="0085497D">
        <w:rPr>
          <w:lang w:eastAsia="zh-CN"/>
        </w:rPr>
        <w:t xml:space="preserve"> </w:t>
      </w:r>
    </w:p>
    <w:permEnd w:id="1219233403"/>
    <w:p w:rsidR="0081404B" w:rsidRPr="00343D6A" w:rsidRDefault="0081404B" w:rsidP="0081404B">
      <w:pPr>
        <w:pStyle w:val="21"/>
        <w:rPr>
          <w:lang w:eastAsia="zh-CN"/>
        </w:rPr>
      </w:pPr>
      <w:r>
        <w:rPr>
          <w:rFonts w:hint="eastAsia"/>
          <w:lang w:eastAsia="zh-CN"/>
        </w:rPr>
        <w:lastRenderedPageBreak/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A65BC3" w:rsidRPr="00A65BC3" w:rsidRDefault="00A65BC3" w:rsidP="00A65BC3">
      <w:pPr>
        <w:pStyle w:val="30"/>
        <w:rPr>
          <w:rStyle w:val="AutoInit"/>
        </w:rPr>
      </w:pPr>
      <w:bookmarkStart w:id="40" w:name="AUTOINIT_140"/>
      <w:r w:rsidRPr="00A65BC3">
        <w:rPr>
          <w:rStyle w:val="AutoInit"/>
          <w:rFonts w:hint="eastAsia"/>
        </w:rPr>
        <w:t>c</w:t>
      </w:r>
      <w:r w:rsidRPr="00A65BC3">
        <w:rPr>
          <w:rStyle w:val="AutoInit"/>
        </w:rPr>
        <w:t>heck='</w:t>
      </w:r>
      <w:r w:rsidRPr="00A65BC3">
        <w:rPr>
          <w:rStyle w:val="AutoInit"/>
          <w:rFonts w:hint="eastAsia"/>
        </w:rPr>
        <w:t>基础埋深是</w:t>
      </w:r>
      <w:r w:rsidRPr="00A65BC3">
        <w:rPr>
          <w:rStyle w:val="AutoInit"/>
        </w:rPr>
        <w:t>否</w:t>
      </w:r>
      <w:r w:rsidRPr="00A65BC3">
        <w:rPr>
          <w:rStyle w:val="AutoInit"/>
          <w:rFonts w:hint="eastAsia"/>
        </w:rPr>
        <w:t>满足</w:t>
      </w:r>
      <w:r w:rsidRPr="00A65BC3">
        <w:rPr>
          <w:rStyle w:val="AutoInit"/>
        </w:rPr>
        <w:t>要求</w:t>
      </w:r>
      <w:r w:rsidRPr="00A65BC3">
        <w:rPr>
          <w:rStyle w:val="AutoInit"/>
          <w:rFonts w:hint="eastAsia"/>
        </w:rPr>
        <w:t>:</w:t>
      </w:r>
      <w:r w:rsidRPr="00A65BC3">
        <w:rPr>
          <w:rStyle w:val="AutoInit"/>
        </w:rPr>
        <w:t xml:space="preserve">';  </w:t>
      </w:r>
    </w:p>
    <w:p w:rsidR="00A65BC3" w:rsidRPr="00A65BC3" w:rsidRDefault="00A65BC3" w:rsidP="00A65BC3">
      <w:pPr>
        <w:pStyle w:val="30"/>
        <w:rPr>
          <w:rStyle w:val="AutoInit"/>
        </w:rPr>
      </w:pPr>
      <w:r w:rsidRPr="00A65BC3">
        <w:rPr>
          <w:rStyle w:val="AutoInit"/>
          <w:rFonts w:hint="eastAsia"/>
        </w:rPr>
        <w:t>if</w:t>
      </w:r>
      <w:r w:rsidRPr="00A65BC3">
        <w:rPr>
          <w:rStyle w:val="AutoInit"/>
        </w:rPr>
        <w:t xml:space="preserve"> d&gt;=z(1) conclusion={[str];[check];['YES!'];[str]}   </w:t>
      </w:r>
    </w:p>
    <w:p w:rsidR="00A65BC3" w:rsidRPr="00A65BC3" w:rsidRDefault="00A65BC3" w:rsidP="00A65BC3">
      <w:pPr>
        <w:pStyle w:val="30"/>
        <w:rPr>
          <w:rStyle w:val="AutoInit"/>
        </w:rPr>
      </w:pPr>
      <w:r w:rsidRPr="00A65BC3">
        <w:rPr>
          <w:rStyle w:val="AutoInit"/>
        </w:rPr>
        <w:t xml:space="preserve">else conclusion={[str];[check];['NO!'];[str]}  </w:t>
      </w:r>
    </w:p>
    <w:p w:rsidR="006C25CF" w:rsidRDefault="00A65BC3" w:rsidP="00A65BC3">
      <w:pPr>
        <w:pStyle w:val="30"/>
        <w:rPr>
          <w:rStyle w:val="AutoInit"/>
        </w:rPr>
      </w:pPr>
      <w:r w:rsidRPr="00A65BC3">
        <w:rPr>
          <w:rStyle w:val="AutoInit"/>
        </w:rPr>
        <w:t xml:space="preserve">end  </w:t>
      </w:r>
      <w:bookmarkEnd w:id="40"/>
    </w:p>
    <w:p w:rsidR="00A65BC3" w:rsidRPr="006C25CF" w:rsidRDefault="00A65BC3" w:rsidP="006C25CF">
      <w:pPr>
        <w:pStyle w:val="40"/>
      </w:pPr>
    </w:p>
    <w:p w:rsidR="006C25CF" w:rsidRDefault="006C25CF" w:rsidP="00A65BC3">
      <w:pPr>
        <w:pStyle w:val="30"/>
        <w:rPr>
          <w:rStyle w:val="Output"/>
        </w:rPr>
      </w:pPr>
      <w:bookmarkStart w:id="41" w:name="OUTPUT_140"/>
      <w:r>
        <w:rPr>
          <w:rStyle w:val="Output"/>
        </w:rPr>
        <w:t xml:space="preserve">conclusion = </w:t>
      </w:r>
    </w:p>
    <w:p w:rsidR="006C25CF" w:rsidRDefault="006C25CF" w:rsidP="00A65BC3">
      <w:pPr>
        <w:pStyle w:val="30"/>
        <w:rPr>
          <w:rStyle w:val="Output"/>
        </w:rPr>
      </w:pPr>
      <w:r>
        <w:rPr>
          <w:rStyle w:val="Output"/>
        </w:rPr>
        <w:t xml:space="preserve">    '*****************************************************************'</w:t>
      </w:r>
    </w:p>
    <w:p w:rsidR="006C25CF" w:rsidRDefault="006C25CF" w:rsidP="00A65BC3">
      <w:pPr>
        <w:pStyle w:val="30"/>
        <w:rPr>
          <w:rStyle w:val="Output"/>
        </w:rPr>
      </w:pPr>
      <w:r>
        <w:rPr>
          <w:rStyle w:val="Output"/>
          <w:rFonts w:hint="eastAsia"/>
        </w:rPr>
        <w:t xml:space="preserve">    '</w:t>
      </w:r>
      <w:r>
        <w:rPr>
          <w:rStyle w:val="Output"/>
          <w:rFonts w:hint="eastAsia"/>
        </w:rPr>
        <w:t>基础埋深是否满足要求</w:t>
      </w:r>
      <w:r>
        <w:rPr>
          <w:rStyle w:val="Output"/>
          <w:rFonts w:hint="eastAsia"/>
        </w:rPr>
        <w:t>:'</w:t>
      </w:r>
    </w:p>
    <w:p w:rsidR="006C25CF" w:rsidRDefault="006C25CF" w:rsidP="00A65BC3">
      <w:pPr>
        <w:pStyle w:val="30"/>
        <w:rPr>
          <w:rStyle w:val="Output"/>
        </w:rPr>
      </w:pPr>
      <w:r>
        <w:rPr>
          <w:rStyle w:val="Output"/>
        </w:rPr>
        <w:t xml:space="preserve">    'YES!'</w:t>
      </w:r>
    </w:p>
    <w:p w:rsidR="006C25CF" w:rsidRPr="006C25CF" w:rsidRDefault="006C25CF" w:rsidP="006C25CF">
      <w:pPr>
        <w:pStyle w:val="40"/>
      </w:pPr>
      <w:r>
        <w:rPr>
          <w:rStyle w:val="Output"/>
        </w:rPr>
        <w:t xml:space="preserve">    '*****************************************************************' </w:t>
      </w:r>
      <w:bookmarkEnd w:id="41"/>
      <w:r w:rsidRPr="006C25CF">
        <w:t xml:space="preserve"> </w:t>
      </w:r>
    </w:p>
    <w:p w:rsidR="00A65BC3" w:rsidRPr="006C25CF" w:rsidRDefault="00A65BC3" w:rsidP="006C25CF">
      <w:pPr>
        <w:pStyle w:val="40"/>
      </w:pPr>
    </w:p>
    <w:p w:rsidR="00A65BC3" w:rsidRPr="0085497D" w:rsidRDefault="00A65BC3" w:rsidP="0085497D">
      <w:pPr>
        <w:pStyle w:val="10"/>
        <w:rPr>
          <w:lang w:eastAsia="zh-CN"/>
        </w:rPr>
      </w:pPr>
    </w:p>
    <w:p w:rsidR="004C7C68" w:rsidRDefault="00AD6407" w:rsidP="007B38D0">
      <w:pPr>
        <w:pStyle w:val="2"/>
        <w:ind w:right="74"/>
      </w:pPr>
      <w:r w:rsidRPr="00AD6407">
        <w:rPr>
          <w:rFonts w:hint="eastAsia"/>
        </w:rPr>
        <w:t>确定土层</w:t>
      </w:r>
      <w:r w:rsidRPr="00AD6407">
        <w:rPr>
          <w:rFonts w:hint="eastAsia"/>
        </w:rPr>
        <w:t>2</w:t>
      </w:r>
      <w:r w:rsidRPr="00AD6407">
        <w:rPr>
          <w:rFonts w:hint="eastAsia"/>
        </w:rPr>
        <w:t>抗剪</w:t>
      </w:r>
      <w:r w:rsidRPr="00AD6407">
        <w:t>强度指标</w:t>
      </w:r>
      <w:r w:rsidRPr="00AD6407">
        <w:t>c</w:t>
      </w:r>
      <w:r w:rsidRPr="00AD6407">
        <w:rPr>
          <w:rFonts w:hint="eastAsia"/>
        </w:rPr>
        <w:t>、</w:t>
      </w:r>
      <w:r w:rsidRPr="00AD6407">
        <w:rPr>
          <w:position w:val="-10"/>
        </w:rPr>
        <w:object w:dxaOrig="18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3pt;height:15pt" o:ole="">
            <v:imagedata r:id="rId8" o:title=""/>
          </v:shape>
          <o:OLEObject Type="Embed" ProgID="Equation.DSMT4" ShapeID="_x0000_i1025" DrawAspect="Content" ObjectID="_1430389899" r:id="rId9"/>
        </w:object>
      </w:r>
      <w:r w:rsidRPr="00AD6407">
        <w:rPr>
          <w:rFonts w:hint="eastAsia"/>
        </w:rPr>
        <w:t>标准值</w:t>
      </w:r>
    </w:p>
    <w:p w:rsidR="004C7C68" w:rsidRPr="004C7C68" w:rsidRDefault="004C7C68" w:rsidP="00F065AD">
      <w:pPr>
        <w:rPr>
          <w:rFonts w:asciiTheme="minorEastAsia" w:hAnsiTheme="minorEastAsia"/>
          <w:lang w:eastAsia="zh-CN"/>
        </w:rPr>
      </w:pPr>
    </w:p>
    <w:p w:rsidR="004C7C68" w:rsidRDefault="004C7C68" w:rsidP="00F065AD">
      <w:pPr>
        <w:rPr>
          <w:rStyle w:val="AutoInit"/>
        </w:rPr>
      </w:pPr>
      <w:bookmarkStart w:id="42" w:name="AUTOINIT_65"/>
      <w:r w:rsidRPr="004C7C68">
        <w:rPr>
          <w:rStyle w:val="AutoInit"/>
          <w:rFonts w:hint="eastAsia"/>
        </w:rPr>
        <w:t>phim</w:t>
      </w:r>
      <w:r w:rsidRPr="004C7C68">
        <w:rPr>
          <w:rStyle w:val="AutoInit"/>
        </w:rPr>
        <w:t>2</w:t>
      </w:r>
      <w:r w:rsidRPr="004C7C68">
        <w:rPr>
          <w:rStyle w:val="AutoInit"/>
          <w:rFonts w:hint="eastAsia"/>
        </w:rPr>
        <w:t>=mean(phin</w:t>
      </w:r>
      <w:r w:rsidRPr="004C7C68">
        <w:rPr>
          <w:rStyle w:val="AutoInit"/>
        </w:rPr>
        <w:t>2)</w:t>
      </w:r>
      <w:r>
        <w:rPr>
          <w:rStyle w:val="AutoInit"/>
        </w:rPr>
        <w:t>;</w:t>
      </w:r>
      <w:bookmarkStart w:id="43" w:name="ZONEBREAK_7"/>
      <w:r w:rsidRPr="004C7C68">
        <w:rPr>
          <w:rStyle w:val="AutoInit"/>
        </w:rPr>
        <w:t>cm2=mean(cn2)</w:t>
      </w:r>
      <w:r>
        <w:rPr>
          <w:rStyle w:val="AutoInit"/>
        </w:rPr>
        <w:t>;</w:t>
      </w:r>
      <w:r w:rsidR="0095193C">
        <w:rPr>
          <w:rStyle w:val="AutoInit"/>
        </w:rPr>
        <w:t>n=length(cn2);</w:t>
      </w:r>
    </w:p>
    <w:p w:rsidR="004C7C68" w:rsidRDefault="004C7C68" w:rsidP="00F065AD">
      <w:pPr>
        <w:rPr>
          <w:rStyle w:val="AutoInit"/>
        </w:rPr>
      </w:pPr>
      <w:r>
        <w:rPr>
          <w:rStyle w:val="AutoInit"/>
        </w:rPr>
        <w:t>detap=std(phin2)/phim2;detac=std(cn2)/cm2;</w:t>
      </w:r>
    </w:p>
    <w:p w:rsidR="004C7C68" w:rsidRDefault="004C7C68" w:rsidP="00F065AD">
      <w:pPr>
        <w:rPr>
          <w:rStyle w:val="AutoInit"/>
        </w:rPr>
      </w:pPr>
      <w:r>
        <w:rPr>
          <w:rStyle w:val="AutoInit"/>
        </w:rPr>
        <w:t>psaip=1-(1.704/n^0.5+4.678/n^2)*detap;</w:t>
      </w:r>
    </w:p>
    <w:p w:rsidR="004C7C68" w:rsidRDefault="004C7C68" w:rsidP="00F065AD">
      <w:pPr>
        <w:rPr>
          <w:rStyle w:val="AutoInit"/>
        </w:rPr>
      </w:pPr>
      <w:r>
        <w:rPr>
          <w:rStyle w:val="AutoInit"/>
        </w:rPr>
        <w:t>psaic=1-(1.704/n^0.5+4.678/n^2)*detac;</w:t>
      </w:r>
    </w:p>
    <w:p w:rsidR="0095193C" w:rsidRDefault="004C7C68" w:rsidP="00F065AD">
      <w:pPr>
        <w:rPr>
          <w:rStyle w:val="AutoInit"/>
        </w:rPr>
      </w:pPr>
      <w:r>
        <w:rPr>
          <w:rStyle w:val="AutoInit"/>
        </w:rPr>
        <w:t>phik2=psaip*phim2</w:t>
      </w:r>
    </w:p>
    <w:p w:rsidR="004C7C68" w:rsidRDefault="004C7C68" w:rsidP="00F065AD">
      <w:pPr>
        <w:rPr>
          <w:rStyle w:val="AutoInit"/>
        </w:rPr>
      </w:pPr>
      <w:r>
        <w:rPr>
          <w:rStyle w:val="AutoInit"/>
        </w:rPr>
        <w:t>ck2=psaic*cm2</w:t>
      </w:r>
      <w:r w:rsidRPr="004C7C68">
        <w:rPr>
          <w:rStyle w:val="AutoInit"/>
        </w:rPr>
        <w:t xml:space="preserve">  </w:t>
      </w:r>
      <w:bookmarkEnd w:id="42"/>
    </w:p>
    <w:p w:rsidR="00A77B1D" w:rsidRPr="009560B1" w:rsidRDefault="00A77B1D" w:rsidP="00F065AD"/>
    <w:p w:rsidR="006C25CF" w:rsidRDefault="006C25CF" w:rsidP="00F065AD">
      <w:pPr>
        <w:rPr>
          <w:rStyle w:val="Output"/>
        </w:rPr>
      </w:pPr>
      <w:bookmarkStart w:id="44" w:name="OUTPUT_65"/>
      <w:r>
        <w:rPr>
          <w:rStyle w:val="Output"/>
        </w:rPr>
        <w:t>phik2 =</w:t>
      </w:r>
    </w:p>
    <w:p w:rsidR="006C25CF" w:rsidRDefault="006C25CF" w:rsidP="00F065AD">
      <w:pPr>
        <w:rPr>
          <w:rStyle w:val="Output"/>
        </w:rPr>
      </w:pPr>
      <w:r>
        <w:rPr>
          <w:rStyle w:val="Output"/>
        </w:rPr>
        <w:t xml:space="preserve">   18.0012</w:t>
      </w:r>
    </w:p>
    <w:p w:rsidR="006C25CF" w:rsidRDefault="006C25CF" w:rsidP="00F065AD">
      <w:pPr>
        <w:rPr>
          <w:rStyle w:val="Output"/>
        </w:rPr>
      </w:pPr>
      <w:r>
        <w:rPr>
          <w:rStyle w:val="Output"/>
        </w:rPr>
        <w:t>ck2 =</w:t>
      </w:r>
    </w:p>
    <w:p w:rsidR="009560B1" w:rsidRPr="009560B1" w:rsidRDefault="006C25CF" w:rsidP="00F065AD">
      <w:r>
        <w:rPr>
          <w:rStyle w:val="Output"/>
        </w:rPr>
        <w:t xml:space="preserve">   25.0012</w:t>
      </w:r>
      <w:r w:rsidR="009560B1">
        <w:rPr>
          <w:rStyle w:val="Output"/>
        </w:rPr>
        <w:t xml:space="preserve"> </w:t>
      </w:r>
      <w:bookmarkEnd w:id="44"/>
      <w:r w:rsidR="009560B1" w:rsidRPr="009560B1">
        <w:t xml:space="preserve"> </w:t>
      </w:r>
    </w:p>
    <w:p w:rsidR="004C7C68" w:rsidRPr="009560B1" w:rsidRDefault="004C7C68" w:rsidP="00F065AD"/>
    <w:p w:rsidR="004C7C68" w:rsidRPr="004C7C68" w:rsidRDefault="004C7C68" w:rsidP="00F065AD"/>
    <w:bookmarkEnd w:id="43"/>
    <w:p w:rsidR="00AD6407" w:rsidRPr="00AD6407" w:rsidRDefault="00AD6407" w:rsidP="007B38D0">
      <w:pPr>
        <w:pStyle w:val="2"/>
        <w:ind w:right="74"/>
      </w:pPr>
      <w:r w:rsidRPr="00AD6407">
        <w:rPr>
          <w:rFonts w:hint="eastAsia"/>
        </w:rPr>
        <w:t>初选</w:t>
      </w:r>
      <w:r w:rsidRPr="00AD6407">
        <w:t>基础宽度，确定土层地基承载力特征值</w:t>
      </w:r>
    </w:p>
    <w:p w:rsidR="004C25FC" w:rsidRDefault="00AD6407" w:rsidP="007B38D0">
      <w:pPr>
        <w:pStyle w:val="3"/>
      </w:pPr>
      <w:r w:rsidRPr="00AD6407">
        <w:rPr>
          <w:rFonts w:hint="eastAsia"/>
        </w:rPr>
        <w:t>初选</w:t>
      </w:r>
      <w:r w:rsidRPr="00AD6407">
        <w:t>基础宽度</w:t>
      </w:r>
    </w:p>
    <w:p w:rsidR="00602267" w:rsidRPr="00343D6A" w:rsidRDefault="00602267" w:rsidP="00602267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95193C" w:rsidRDefault="004C25FC" w:rsidP="00933E1A">
      <w:pPr>
        <w:rPr>
          <w:rStyle w:val="Input"/>
          <w:lang w:eastAsia="zh-CN"/>
        </w:rPr>
      </w:pPr>
      <w:permStart w:id="327767689" w:edGrp="everyone"/>
      <w:r>
        <w:rPr>
          <w:rFonts w:hint="eastAsia"/>
          <w:lang w:eastAsia="zh-CN"/>
        </w:rPr>
        <w:t>初</w:t>
      </w:r>
      <w:r>
        <w:rPr>
          <w:lang w:eastAsia="zh-CN"/>
        </w:rPr>
        <w:t>选</w:t>
      </w:r>
      <w:r w:rsidR="00AD6407" w:rsidRPr="00AD6407">
        <w:rPr>
          <w:lang w:eastAsia="zh-CN"/>
        </w:rPr>
        <w:t>为</w:t>
      </w:r>
      <w:r>
        <w:rPr>
          <w:rFonts w:hint="eastAsia"/>
          <w:lang w:eastAsia="zh-CN"/>
        </w:rPr>
        <w:t>：</w:t>
      </w:r>
      <w:bookmarkStart w:id="45" w:name="INPUT_66"/>
      <w:r w:rsidRPr="00933E1A">
        <w:rPr>
          <w:rStyle w:val="Input"/>
          <w:rFonts w:hint="eastAsia"/>
          <w:lang w:eastAsia="zh-CN"/>
        </w:rPr>
        <w:t>b</w:t>
      </w:r>
      <w:r w:rsidRPr="00933E1A">
        <w:rPr>
          <w:rStyle w:val="Input"/>
          <w:lang w:eastAsia="zh-CN"/>
        </w:rPr>
        <w:t>=</w:t>
      </w:r>
      <w:r w:rsidR="00D775E1">
        <w:rPr>
          <w:rStyle w:val="Input"/>
          <w:rFonts w:hint="eastAsia"/>
          <w:lang w:eastAsia="zh-CN"/>
        </w:rPr>
        <w:t>2</w:t>
      </w:r>
      <w:r w:rsidR="00832077">
        <w:rPr>
          <w:rStyle w:val="Input"/>
          <w:lang w:eastAsia="zh-CN"/>
        </w:rPr>
        <w:t>.</w:t>
      </w:r>
      <w:r w:rsidR="00D775E1">
        <w:rPr>
          <w:rStyle w:val="Input"/>
          <w:rFonts w:hint="eastAsia"/>
          <w:lang w:eastAsia="zh-CN"/>
        </w:rPr>
        <w:t>0</w:t>
      </w:r>
      <w:r w:rsidR="00AD6407" w:rsidRPr="00933E1A">
        <w:rPr>
          <w:rStyle w:val="Input"/>
          <w:rFonts w:hint="eastAsia"/>
          <w:lang w:eastAsia="zh-CN"/>
        </w:rPr>
        <w:t>0</w:t>
      </w:r>
      <w:r w:rsidRPr="00933E1A">
        <w:rPr>
          <w:rStyle w:val="Input"/>
          <w:lang w:eastAsia="zh-CN"/>
        </w:rPr>
        <w:t>;</w:t>
      </w:r>
    </w:p>
    <w:permEnd w:id="327767689"/>
    <w:p w:rsidR="00602267" w:rsidRPr="00343D6A" w:rsidRDefault="00602267" w:rsidP="00602267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933E1A" w:rsidRDefault="00933E1A" w:rsidP="00A77B1D">
      <w:pPr>
        <w:rPr>
          <w:lang w:eastAsia="zh-CN"/>
        </w:rPr>
      </w:pPr>
      <w:r>
        <w:rPr>
          <w:rStyle w:val="Input"/>
          <w:lang w:eastAsia="zh-CN"/>
        </w:rPr>
        <w:t>phik2</w:t>
      </w:r>
      <w:r w:rsidRPr="00933E1A">
        <w:rPr>
          <w:rStyle w:val="Input"/>
          <w:lang w:eastAsia="zh-CN"/>
        </w:rPr>
        <w:t xml:space="preserve"> </w:t>
      </w:r>
      <w:bookmarkEnd w:id="45"/>
      <w:r w:rsidRPr="00933E1A">
        <w:rPr>
          <w:lang w:eastAsia="zh-CN"/>
        </w:rPr>
        <w:t xml:space="preserve"> </w:t>
      </w:r>
    </w:p>
    <w:p w:rsidR="00A77B1D" w:rsidRPr="00933E1A" w:rsidRDefault="00A77B1D" w:rsidP="00A77B1D">
      <w:pPr>
        <w:rPr>
          <w:lang w:eastAsia="zh-CN"/>
        </w:rPr>
      </w:pPr>
    </w:p>
    <w:p w:rsidR="006C25CF" w:rsidRDefault="006C25CF" w:rsidP="00933E1A">
      <w:pPr>
        <w:pStyle w:val="10"/>
        <w:rPr>
          <w:rStyle w:val="Output"/>
        </w:rPr>
      </w:pPr>
      <w:bookmarkStart w:id="46" w:name="OUTPUT_66"/>
      <w:r>
        <w:rPr>
          <w:rStyle w:val="Output"/>
        </w:rPr>
        <w:t>phik2 =</w:t>
      </w:r>
    </w:p>
    <w:p w:rsidR="0017628A" w:rsidRDefault="006C25CF" w:rsidP="00933E1A">
      <w:pPr>
        <w:pStyle w:val="10"/>
        <w:rPr>
          <w:lang w:eastAsia="zh-CN"/>
        </w:rPr>
      </w:pPr>
      <w:r>
        <w:rPr>
          <w:rStyle w:val="Output"/>
        </w:rPr>
        <w:t xml:space="preserve">   18.0012</w:t>
      </w:r>
      <w:r w:rsidR="00933E1A">
        <w:rPr>
          <w:rStyle w:val="Error"/>
          <w:lang w:eastAsia="zh-CN"/>
        </w:rPr>
        <w:t xml:space="preserve"> </w:t>
      </w:r>
      <w:bookmarkEnd w:id="46"/>
      <w:r w:rsidR="00933E1A" w:rsidRPr="00933E1A">
        <w:rPr>
          <w:lang w:eastAsia="zh-CN"/>
        </w:rPr>
        <w:t xml:space="preserve"> </w:t>
      </w:r>
    </w:p>
    <w:p w:rsidR="00343259" w:rsidRDefault="00343259" w:rsidP="00933E1A">
      <w:pPr>
        <w:pStyle w:val="10"/>
        <w:rPr>
          <w:lang w:eastAsia="zh-CN"/>
        </w:rPr>
      </w:pPr>
    </w:p>
    <w:p w:rsidR="00484E20" w:rsidRPr="00343D6A" w:rsidRDefault="00484E20" w:rsidP="00484E20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AD6407" w:rsidRDefault="00AD6407" w:rsidP="0095193C">
      <w:pPr>
        <w:rPr>
          <w:lang w:eastAsia="zh-CN"/>
        </w:rPr>
      </w:pPr>
      <w:r w:rsidRPr="0095193C">
        <w:rPr>
          <w:rFonts w:asciiTheme="minorEastAsia" w:hAnsiTheme="minorEastAsia" w:hint="eastAsia"/>
          <w:lang w:eastAsia="zh-CN"/>
        </w:rPr>
        <w:t>查表2</w:t>
      </w:r>
      <w:r w:rsidRPr="0095193C">
        <w:rPr>
          <w:rFonts w:asciiTheme="minorEastAsia" w:hAnsiTheme="minorEastAsia"/>
          <w:lang w:eastAsia="zh-CN"/>
        </w:rPr>
        <w:t>-16</w:t>
      </w:r>
      <w:r w:rsidRPr="0095193C">
        <w:rPr>
          <w:rFonts w:asciiTheme="minorEastAsia" w:hAnsiTheme="minorEastAsia" w:hint="eastAsia"/>
          <w:lang w:eastAsia="zh-CN"/>
        </w:rPr>
        <w:t>得</w:t>
      </w:r>
      <w:r w:rsidRPr="0095193C">
        <w:rPr>
          <w:rFonts w:asciiTheme="minorEastAsia" w:hAnsiTheme="minorEastAsia"/>
          <w:lang w:eastAsia="zh-CN"/>
        </w:rPr>
        <w:t>承载力系数</w:t>
      </w:r>
      <w:r w:rsidRPr="00AD6407">
        <w:object w:dxaOrig="340" w:dyaOrig="320">
          <v:shape id="_x0000_i1026" type="#_x0000_t75" style="width:16.8pt;height:16.35pt" o:ole="">
            <v:imagedata r:id="rId10" o:title=""/>
          </v:shape>
          <o:OLEObject Type="Embed" ProgID="Equation.DSMT4" ShapeID="_x0000_i1026" DrawAspect="Content" ObjectID="_1430389900" r:id="rId11"/>
        </w:object>
      </w:r>
      <w:r w:rsidRPr="0095193C">
        <w:rPr>
          <w:rFonts w:asciiTheme="minorEastAsia" w:hAnsiTheme="minorEastAsia" w:hint="eastAsia"/>
          <w:lang w:eastAsia="zh-CN"/>
        </w:rPr>
        <w:t>、</w:t>
      </w:r>
      <w:r w:rsidRPr="00AD6407">
        <w:object w:dxaOrig="360" w:dyaOrig="320">
          <v:shape id="_x0000_i1027" type="#_x0000_t75" style="width:17.65pt;height:16.35pt" o:ole="">
            <v:imagedata r:id="rId12" o:title=""/>
          </v:shape>
          <o:OLEObject Type="Embed" ProgID="Equation.DSMT4" ShapeID="_x0000_i1027" DrawAspect="Content" ObjectID="_1430389901" r:id="rId13"/>
        </w:object>
      </w:r>
      <w:r w:rsidRPr="0095193C">
        <w:rPr>
          <w:rFonts w:asciiTheme="minorEastAsia" w:hAnsiTheme="minorEastAsia" w:hint="eastAsia"/>
          <w:lang w:eastAsia="zh-CN"/>
        </w:rPr>
        <w:t>、</w:t>
      </w:r>
      <w:r w:rsidRPr="00AD6407">
        <w:object w:dxaOrig="340" w:dyaOrig="320">
          <v:shape id="_x0000_i1028" type="#_x0000_t75" style="width:16.8pt;height:16.35pt" o:ole="">
            <v:imagedata r:id="rId14" o:title=""/>
          </v:shape>
          <o:OLEObject Type="Embed" ProgID="Equation.DSMT4" ShapeID="_x0000_i1028" DrawAspect="Content" ObjectID="_1430389902" r:id="rId15"/>
        </w:object>
      </w:r>
      <w:r w:rsidRPr="0095193C">
        <w:rPr>
          <w:rFonts w:asciiTheme="minorEastAsia" w:hAnsiTheme="minorEastAsia" w:hint="eastAsia"/>
          <w:lang w:eastAsia="zh-CN"/>
        </w:rPr>
        <w:t>为</w:t>
      </w:r>
      <w:r w:rsidR="00933E1A" w:rsidRPr="0095193C">
        <w:rPr>
          <w:rFonts w:asciiTheme="minorEastAsia" w:hAnsiTheme="minorEastAsia" w:hint="eastAsia"/>
          <w:lang w:eastAsia="zh-CN"/>
        </w:rPr>
        <w:t>:</w:t>
      </w:r>
      <w:bookmarkStart w:id="47" w:name="INPUT_67"/>
      <w:r w:rsidR="00933E1A" w:rsidRPr="000255A2">
        <w:rPr>
          <w:rStyle w:val="Input"/>
          <w:lang w:eastAsia="zh-CN"/>
        </w:rPr>
        <w:t>Mcoe</w:t>
      </w:r>
      <w:proofErr w:type="gramStart"/>
      <w:r w:rsidR="00933E1A" w:rsidRPr="000255A2">
        <w:rPr>
          <w:rStyle w:val="Input"/>
          <w:lang w:eastAsia="zh-CN"/>
        </w:rPr>
        <w:t>=[</w:t>
      </w:r>
      <w:proofErr w:type="gramEnd"/>
      <w:r w:rsidRPr="000255A2">
        <w:rPr>
          <w:rStyle w:val="Input"/>
          <w:rFonts w:hint="eastAsia"/>
          <w:lang w:eastAsia="zh-CN"/>
        </w:rPr>
        <w:t>0.43</w:t>
      </w:r>
      <w:r w:rsidR="00933E1A" w:rsidRPr="000255A2">
        <w:rPr>
          <w:rStyle w:val="Input"/>
          <w:lang w:eastAsia="zh-CN"/>
        </w:rPr>
        <w:t xml:space="preserve"> </w:t>
      </w:r>
      <w:r w:rsidRPr="000255A2">
        <w:rPr>
          <w:rStyle w:val="Input"/>
          <w:rFonts w:hint="eastAsia"/>
          <w:lang w:eastAsia="zh-CN"/>
        </w:rPr>
        <w:t>2.72</w:t>
      </w:r>
      <w:r w:rsidR="00933E1A" w:rsidRPr="000255A2">
        <w:rPr>
          <w:rStyle w:val="Input"/>
          <w:rFonts w:hint="eastAsia"/>
          <w:lang w:eastAsia="zh-CN"/>
        </w:rPr>
        <w:t xml:space="preserve"> </w:t>
      </w:r>
      <w:r w:rsidRPr="000255A2">
        <w:rPr>
          <w:rStyle w:val="Input"/>
          <w:rFonts w:hint="eastAsia"/>
          <w:lang w:eastAsia="zh-CN"/>
        </w:rPr>
        <w:t>5.31</w:t>
      </w:r>
      <w:r w:rsidR="00933E1A" w:rsidRPr="000255A2">
        <w:rPr>
          <w:rStyle w:val="Input"/>
          <w:lang w:eastAsia="zh-CN"/>
        </w:rPr>
        <w:t>]</w:t>
      </w:r>
      <w:r w:rsidR="000255A2" w:rsidRPr="000255A2">
        <w:rPr>
          <w:rStyle w:val="Input"/>
          <w:lang w:eastAsia="zh-CN"/>
        </w:rPr>
        <w:t xml:space="preserve">; </w:t>
      </w:r>
      <w:bookmarkEnd w:id="47"/>
      <w:r w:rsidR="000255A2" w:rsidRPr="000255A2">
        <w:rPr>
          <w:lang w:eastAsia="zh-CN"/>
        </w:rPr>
        <w:t xml:space="preserve"> </w:t>
      </w:r>
    </w:p>
    <w:p w:rsidR="00484E20" w:rsidRPr="00343D6A" w:rsidRDefault="00484E20" w:rsidP="00484E20">
      <w:pPr>
        <w:pStyle w:val="21"/>
        <w:rPr>
          <w:lang w:eastAsia="zh-CN"/>
        </w:rPr>
      </w:pPr>
      <w:r>
        <w:rPr>
          <w:rFonts w:hint="eastAsia"/>
          <w:lang w:eastAsia="zh-CN"/>
        </w:rPr>
        <w:lastRenderedPageBreak/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484E20" w:rsidRPr="00AD6407" w:rsidRDefault="00484E20" w:rsidP="0095193C">
      <w:pPr>
        <w:rPr>
          <w:rFonts w:asciiTheme="minorEastAsia" w:hAnsiTheme="minorEastAsia"/>
          <w:lang w:eastAsia="zh-CN"/>
        </w:rPr>
      </w:pPr>
    </w:p>
    <w:p w:rsidR="00AD6407" w:rsidRPr="00AD6407" w:rsidRDefault="00AD6407" w:rsidP="007B38D0">
      <w:pPr>
        <w:pStyle w:val="3"/>
      </w:pPr>
      <w:r w:rsidRPr="00AD6407">
        <w:t>地基承载力特征值为</w:t>
      </w:r>
    </w:p>
    <w:p w:rsidR="00A82AD7" w:rsidRDefault="00A82AD7" w:rsidP="00A82AD7">
      <w:pPr>
        <w:rPr>
          <w:rStyle w:val="Input"/>
          <w:lang w:eastAsia="zh-CN"/>
        </w:rPr>
      </w:pPr>
      <w:bookmarkStart w:id="48" w:name="INPUT_68"/>
      <w:r>
        <w:rPr>
          <w:rStyle w:val="Input"/>
          <w:rFonts w:hint="eastAsia"/>
          <w:lang w:eastAsia="zh-CN"/>
        </w:rPr>
        <w:t>gammam</w:t>
      </w:r>
      <w:r w:rsidR="00D05A57">
        <w:rPr>
          <w:rStyle w:val="Input"/>
          <w:lang w:eastAsia="zh-CN"/>
        </w:rPr>
        <w:t>0</w:t>
      </w:r>
      <w:r>
        <w:rPr>
          <w:rStyle w:val="Input"/>
          <w:rFonts w:hint="eastAsia"/>
          <w:lang w:eastAsia="zh-CN"/>
        </w:rPr>
        <w:t>=</w:t>
      </w:r>
      <w:r>
        <w:rPr>
          <w:rStyle w:val="Input"/>
          <w:lang w:eastAsia="zh-CN"/>
        </w:rPr>
        <w:t>(</w:t>
      </w:r>
      <w:r w:rsidRPr="00A82AD7">
        <w:rPr>
          <w:rStyle w:val="Input"/>
        </w:rPr>
        <w:t>gamma(2)</w:t>
      </w:r>
      <w:r>
        <w:rPr>
          <w:rStyle w:val="Input"/>
        </w:rPr>
        <w:t>*(d-z(1))+</w:t>
      </w:r>
      <w:r w:rsidRPr="00A82AD7">
        <w:rPr>
          <w:rStyle w:val="Input"/>
        </w:rPr>
        <w:t>gamma(</w:t>
      </w:r>
      <w:r>
        <w:rPr>
          <w:rStyle w:val="Input"/>
        </w:rPr>
        <w:t>1</w:t>
      </w:r>
      <w:r w:rsidRPr="00A82AD7">
        <w:rPr>
          <w:rStyle w:val="Input"/>
        </w:rPr>
        <w:t>)</w:t>
      </w:r>
      <w:r>
        <w:rPr>
          <w:rStyle w:val="Input"/>
        </w:rPr>
        <w:t>*z(1))/d</w:t>
      </w:r>
      <w:r w:rsidR="00F6778C">
        <w:rPr>
          <w:rStyle w:val="Input"/>
        </w:rPr>
        <w:t>;</w:t>
      </w:r>
    </w:p>
    <w:p w:rsidR="00A82AD7" w:rsidRDefault="000255A2" w:rsidP="00A77B1D">
      <w:r w:rsidRPr="00A82AD7">
        <w:rPr>
          <w:rStyle w:val="Input"/>
        </w:rPr>
        <w:t>fa=Mcoe*[gamma(2)*b;</w:t>
      </w:r>
      <w:r w:rsidR="00A82AD7" w:rsidRPr="00A82AD7">
        <w:rPr>
          <w:rStyle w:val="Input"/>
        </w:rPr>
        <w:t>gamma</w:t>
      </w:r>
      <w:r w:rsidR="00A82AD7">
        <w:rPr>
          <w:rStyle w:val="Input"/>
        </w:rPr>
        <w:t>m</w:t>
      </w:r>
      <w:r w:rsidR="00D05A57">
        <w:rPr>
          <w:rStyle w:val="Input"/>
        </w:rPr>
        <w:t>0</w:t>
      </w:r>
      <w:r w:rsidR="00A82AD7" w:rsidRPr="00A82AD7">
        <w:rPr>
          <w:rStyle w:val="Input"/>
        </w:rPr>
        <w:t>*d;ck2</w:t>
      </w:r>
      <w:r w:rsidRPr="00A82AD7">
        <w:rPr>
          <w:rStyle w:val="Input"/>
        </w:rPr>
        <w:t>]</w:t>
      </w:r>
      <w:r w:rsidR="00A82AD7" w:rsidRPr="00A82AD7">
        <w:rPr>
          <w:rStyle w:val="Input"/>
        </w:rPr>
        <w:t xml:space="preserve"> </w:t>
      </w:r>
      <w:bookmarkEnd w:id="48"/>
      <w:r w:rsidR="00A82AD7" w:rsidRPr="00A82AD7">
        <w:t xml:space="preserve"> </w:t>
      </w:r>
    </w:p>
    <w:p w:rsidR="00A77B1D" w:rsidRPr="00A82AD7" w:rsidRDefault="00A77B1D" w:rsidP="00A77B1D"/>
    <w:p w:rsidR="006C25CF" w:rsidRDefault="006C25CF" w:rsidP="00A82AD7">
      <w:pPr>
        <w:pStyle w:val="10"/>
        <w:rPr>
          <w:rStyle w:val="Output"/>
        </w:rPr>
      </w:pPr>
      <w:bookmarkStart w:id="49" w:name="OUTPUT_68"/>
      <w:r>
        <w:rPr>
          <w:rStyle w:val="Output"/>
        </w:rPr>
        <w:t>fa =</w:t>
      </w:r>
    </w:p>
    <w:p w:rsidR="00A82AD7" w:rsidRPr="00A82AD7" w:rsidRDefault="006C25CF" w:rsidP="00A82AD7">
      <w:pPr>
        <w:pStyle w:val="10"/>
      </w:pPr>
      <w:r>
        <w:rPr>
          <w:rStyle w:val="Output"/>
        </w:rPr>
        <w:t xml:space="preserve">  210.7861</w:t>
      </w:r>
      <w:r w:rsidR="00A82AD7">
        <w:rPr>
          <w:rStyle w:val="Output"/>
        </w:rPr>
        <w:t xml:space="preserve"> </w:t>
      </w:r>
      <w:bookmarkEnd w:id="49"/>
      <w:r w:rsidR="00A82AD7" w:rsidRPr="00A82AD7">
        <w:t xml:space="preserve"> </w:t>
      </w:r>
    </w:p>
    <w:p w:rsidR="000255A2" w:rsidRPr="00A82AD7" w:rsidRDefault="000255A2" w:rsidP="00A82AD7">
      <w:pPr>
        <w:pStyle w:val="10"/>
      </w:pPr>
    </w:p>
    <w:p w:rsidR="00AD6407" w:rsidRPr="00AD6407" w:rsidRDefault="00AD6407" w:rsidP="007B38D0">
      <w:pPr>
        <w:pStyle w:val="2"/>
        <w:ind w:right="74"/>
      </w:pPr>
      <w:r w:rsidRPr="00AD6407">
        <w:rPr>
          <w:rFonts w:hint="eastAsia"/>
        </w:rPr>
        <w:t>修改</w:t>
      </w:r>
      <w:r w:rsidRPr="00AD6407">
        <w:t>并确定基础宽度，验算地基持力层及下卧层</w:t>
      </w:r>
      <w:r w:rsidRPr="00AD6407">
        <w:rPr>
          <w:rFonts w:hint="eastAsia"/>
        </w:rPr>
        <w:t>承载力</w:t>
      </w:r>
    </w:p>
    <w:p w:rsidR="00AD6407" w:rsidRDefault="00AD6407" w:rsidP="007B38D0">
      <w:pPr>
        <w:pStyle w:val="3"/>
      </w:pPr>
      <w:r w:rsidRPr="00AD6407">
        <w:rPr>
          <w:rFonts w:hint="eastAsia"/>
        </w:rPr>
        <w:t>修改</w:t>
      </w:r>
      <w:r w:rsidRPr="00AD6407">
        <w:t>并确定基础宽度</w:t>
      </w:r>
    </w:p>
    <w:p w:rsidR="00DB27EC" w:rsidRPr="00A77B1D" w:rsidRDefault="00DB27EC" w:rsidP="00A77B1D">
      <w:pPr>
        <w:pStyle w:val="30"/>
        <w:rPr>
          <w:rStyle w:val="AutoInit"/>
        </w:rPr>
      </w:pPr>
      <w:bookmarkStart w:id="50" w:name="AUTOINIT_138"/>
      <w:r w:rsidRPr="00A77B1D">
        <w:rPr>
          <w:rStyle w:val="AutoInit"/>
          <w:rFonts w:hint="eastAsia"/>
        </w:rPr>
        <w:t>gammam=20</w:t>
      </w:r>
      <w:r w:rsidRPr="00A77B1D">
        <w:rPr>
          <w:rStyle w:val="AutoInit"/>
        </w:rPr>
        <w:t>;bmin=</w:t>
      </w:r>
      <w:r w:rsidRPr="00A77B1D">
        <w:rPr>
          <w:rStyle w:val="AutoInit"/>
          <w:rFonts w:hint="eastAsia"/>
        </w:rPr>
        <w:t>Sk/(fa-gammam*d)</w:t>
      </w:r>
      <w:r w:rsidRPr="00A77B1D">
        <w:rPr>
          <w:rStyle w:val="AutoInit"/>
        </w:rPr>
        <w:t xml:space="preserve">  </w:t>
      </w:r>
    </w:p>
    <w:p w:rsidR="00A77B1D" w:rsidRDefault="00A77B1D" w:rsidP="00A77B1D">
      <w:pPr>
        <w:pStyle w:val="30"/>
        <w:rPr>
          <w:rStyle w:val="AutoInit"/>
        </w:rPr>
      </w:pPr>
      <w:r w:rsidRPr="00A77B1D">
        <w:rPr>
          <w:rStyle w:val="AutoInit"/>
          <w:rFonts w:hint="eastAsia"/>
        </w:rPr>
        <w:t>b</w:t>
      </w:r>
      <w:r w:rsidRPr="00A77B1D">
        <w:rPr>
          <w:rStyle w:val="AutoInit"/>
        </w:rPr>
        <w:t xml:space="preserve">  </w:t>
      </w:r>
      <w:bookmarkEnd w:id="50"/>
    </w:p>
    <w:p w:rsidR="00A77B1D" w:rsidRPr="00A77B1D" w:rsidRDefault="00A77B1D" w:rsidP="00A77B1D">
      <w:pPr>
        <w:pStyle w:val="30"/>
      </w:pPr>
    </w:p>
    <w:p w:rsidR="006C25CF" w:rsidRDefault="006C25CF" w:rsidP="00A77B1D">
      <w:pPr>
        <w:pStyle w:val="30"/>
        <w:rPr>
          <w:rStyle w:val="Output"/>
        </w:rPr>
      </w:pPr>
      <w:bookmarkStart w:id="51" w:name="OUTPUT_138"/>
      <w:r>
        <w:rPr>
          <w:rStyle w:val="Output"/>
        </w:rPr>
        <w:t>bmin =</w:t>
      </w:r>
    </w:p>
    <w:p w:rsidR="006C25CF" w:rsidRDefault="006C25CF" w:rsidP="00A77B1D">
      <w:pPr>
        <w:pStyle w:val="30"/>
        <w:rPr>
          <w:rStyle w:val="Output"/>
        </w:rPr>
      </w:pPr>
      <w:r>
        <w:rPr>
          <w:rStyle w:val="Output"/>
        </w:rPr>
        <w:t xml:space="preserve">    1.7132</w:t>
      </w:r>
    </w:p>
    <w:p w:rsidR="006C25CF" w:rsidRDefault="006C25CF" w:rsidP="00A77B1D">
      <w:pPr>
        <w:pStyle w:val="30"/>
        <w:rPr>
          <w:rStyle w:val="Output"/>
        </w:rPr>
      </w:pPr>
      <w:r>
        <w:rPr>
          <w:rStyle w:val="Output"/>
        </w:rPr>
        <w:t>b =</w:t>
      </w:r>
    </w:p>
    <w:p w:rsidR="00A77B1D" w:rsidRPr="00A77B1D" w:rsidRDefault="006C25CF" w:rsidP="00A77B1D">
      <w:pPr>
        <w:pStyle w:val="30"/>
      </w:pPr>
      <w:r>
        <w:rPr>
          <w:rStyle w:val="Output"/>
        </w:rPr>
        <w:t xml:space="preserve">     2</w:t>
      </w:r>
      <w:r w:rsidR="00A77B1D">
        <w:rPr>
          <w:rStyle w:val="Output"/>
        </w:rPr>
        <w:t xml:space="preserve"> </w:t>
      </w:r>
      <w:bookmarkEnd w:id="51"/>
      <w:r w:rsidR="00A77B1D" w:rsidRPr="00A77B1D">
        <w:t xml:space="preserve"> </w:t>
      </w:r>
    </w:p>
    <w:p w:rsidR="00DB27EC" w:rsidRDefault="00DB27EC" w:rsidP="00F065AD"/>
    <w:p w:rsidR="00DB27EC" w:rsidRDefault="00DB27EC" w:rsidP="00F065AD">
      <w:pPr>
        <w:rPr>
          <w:lang w:eastAsia="zh-CN"/>
        </w:rPr>
      </w:pPr>
      <w:r>
        <w:rPr>
          <w:rFonts w:hint="eastAsia"/>
          <w:lang w:eastAsia="zh-CN"/>
        </w:rPr>
        <w:t>取</w:t>
      </w:r>
      <w:r>
        <w:rPr>
          <w:lang w:eastAsia="zh-CN"/>
        </w:rPr>
        <w:t>：</w:t>
      </w:r>
    </w:p>
    <w:p w:rsidR="00602267" w:rsidRPr="00343D6A" w:rsidRDefault="00602267" w:rsidP="00F065AD">
      <w:pPr>
        <w:rPr>
          <w:lang w:eastAsia="zh-CN"/>
        </w:rPr>
      </w:pPr>
      <w:bookmarkStart w:id="52" w:name="INPUT_71"/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DB27EC" w:rsidRDefault="00DB27EC" w:rsidP="00F065AD">
      <w:permStart w:id="691156625" w:edGrp="everyone"/>
      <w:r w:rsidRPr="00DB27EC">
        <w:rPr>
          <w:rStyle w:val="Input"/>
          <w:rFonts w:hint="eastAsia"/>
        </w:rPr>
        <w:t>b=</w:t>
      </w:r>
      <w:r w:rsidR="00D775E1">
        <w:rPr>
          <w:rStyle w:val="Input"/>
          <w:rFonts w:hint="eastAsia"/>
          <w:lang w:eastAsia="zh-CN"/>
        </w:rPr>
        <w:t>2</w:t>
      </w:r>
      <w:r w:rsidR="00832077">
        <w:rPr>
          <w:rStyle w:val="Input"/>
        </w:rPr>
        <w:t>.</w:t>
      </w:r>
      <w:r w:rsidR="00D775E1">
        <w:rPr>
          <w:rStyle w:val="Input"/>
          <w:rFonts w:hint="eastAsia"/>
          <w:lang w:eastAsia="zh-CN"/>
        </w:rPr>
        <w:t>0</w:t>
      </w:r>
      <w:r>
        <w:rPr>
          <w:rStyle w:val="Input"/>
        </w:rPr>
        <w:t>;</w:t>
      </w:r>
      <w:r w:rsidRPr="00DB27EC">
        <w:rPr>
          <w:rStyle w:val="Input"/>
        </w:rPr>
        <w:t xml:space="preserve"> </w:t>
      </w:r>
      <w:bookmarkEnd w:id="52"/>
      <w:r w:rsidRPr="00DB27EC">
        <w:t xml:space="preserve"> </w:t>
      </w:r>
    </w:p>
    <w:p w:rsidR="00602267" w:rsidRPr="00343D6A" w:rsidRDefault="00602267" w:rsidP="00F065AD">
      <w:pPr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3C0404" w:rsidRPr="00CD3573" w:rsidRDefault="003C0404" w:rsidP="003C0404">
      <w:pPr>
        <w:pStyle w:val="30"/>
        <w:rPr>
          <w:rStyle w:val="AutoInit"/>
        </w:rPr>
      </w:pPr>
      <w:bookmarkStart w:id="53" w:name="AUTOINIT_139"/>
      <w:permEnd w:id="691156625"/>
      <w:r w:rsidRPr="00CD3573">
        <w:rPr>
          <w:rStyle w:val="AutoInit"/>
          <w:rFonts w:hint="eastAsia"/>
        </w:rPr>
        <w:t>c</w:t>
      </w:r>
      <w:r w:rsidRPr="00CD3573">
        <w:rPr>
          <w:rStyle w:val="AutoInit"/>
        </w:rPr>
        <w:t>heck='</w:t>
      </w:r>
      <w:r w:rsidRPr="00CD3573">
        <w:rPr>
          <w:rStyle w:val="AutoInit"/>
          <w:rFonts w:hint="eastAsia"/>
        </w:rPr>
        <w:t>基础</w:t>
      </w:r>
      <w:r w:rsidRPr="00CD3573">
        <w:rPr>
          <w:rStyle w:val="AutoInit"/>
        </w:rPr>
        <w:t>宽度</w:t>
      </w:r>
      <w:r w:rsidRPr="00CD3573">
        <w:rPr>
          <w:rStyle w:val="AutoInit"/>
          <w:rFonts w:hint="eastAsia"/>
        </w:rPr>
        <w:t>是</w:t>
      </w:r>
      <w:r w:rsidRPr="00CD3573">
        <w:rPr>
          <w:rStyle w:val="AutoInit"/>
        </w:rPr>
        <w:t>否</w:t>
      </w:r>
      <w:r w:rsidRPr="00CD3573">
        <w:rPr>
          <w:rStyle w:val="AutoInit"/>
          <w:rFonts w:hint="eastAsia"/>
        </w:rPr>
        <w:t>满足</w:t>
      </w:r>
      <w:r w:rsidRPr="00CD3573">
        <w:rPr>
          <w:rStyle w:val="AutoInit"/>
        </w:rPr>
        <w:t>要求</w:t>
      </w:r>
      <w:r w:rsidRPr="00CD3573">
        <w:rPr>
          <w:rStyle w:val="AutoInit"/>
          <w:rFonts w:hint="eastAsia"/>
        </w:rPr>
        <w:t>:</w:t>
      </w:r>
      <w:r w:rsidRPr="00CD3573">
        <w:rPr>
          <w:rStyle w:val="AutoInit"/>
        </w:rPr>
        <w:t xml:space="preserve">';  </w:t>
      </w:r>
    </w:p>
    <w:p w:rsidR="003C0404" w:rsidRPr="00CD3573" w:rsidRDefault="003C0404" w:rsidP="003C0404">
      <w:pPr>
        <w:pStyle w:val="30"/>
        <w:rPr>
          <w:rStyle w:val="AutoInit"/>
        </w:rPr>
      </w:pPr>
      <w:r w:rsidRPr="00CD3573">
        <w:rPr>
          <w:rStyle w:val="AutoInit"/>
          <w:rFonts w:hint="eastAsia"/>
        </w:rPr>
        <w:t>if</w:t>
      </w:r>
      <w:r w:rsidRPr="00CD3573">
        <w:rPr>
          <w:rStyle w:val="AutoInit"/>
        </w:rPr>
        <w:t xml:space="preserve"> b&gt;=bmin conclusion={[str];[check];['YES!'];[str]}   </w:t>
      </w:r>
    </w:p>
    <w:p w:rsidR="003C0404" w:rsidRPr="00CD3573" w:rsidRDefault="003C0404" w:rsidP="003C0404">
      <w:pPr>
        <w:pStyle w:val="30"/>
        <w:rPr>
          <w:rStyle w:val="AutoInit"/>
        </w:rPr>
      </w:pPr>
      <w:r w:rsidRPr="00CD3573">
        <w:rPr>
          <w:rStyle w:val="AutoInit"/>
        </w:rPr>
        <w:t xml:space="preserve">else conclusion={[str];[check];['NO!'];[str]}  </w:t>
      </w:r>
    </w:p>
    <w:p w:rsidR="00CD3573" w:rsidRDefault="003C0404" w:rsidP="003C0404">
      <w:pPr>
        <w:pStyle w:val="30"/>
        <w:rPr>
          <w:rStyle w:val="Input"/>
        </w:rPr>
      </w:pPr>
      <w:r w:rsidRPr="00CD3573">
        <w:rPr>
          <w:rStyle w:val="AutoInit"/>
        </w:rPr>
        <w:t xml:space="preserve">end  </w:t>
      </w:r>
      <w:bookmarkEnd w:id="53"/>
    </w:p>
    <w:p w:rsidR="003C0404" w:rsidRPr="00CD3573" w:rsidRDefault="003C0404" w:rsidP="00CD3573">
      <w:pPr>
        <w:pStyle w:val="30"/>
      </w:pPr>
    </w:p>
    <w:p w:rsidR="006C25CF" w:rsidRDefault="006C25CF" w:rsidP="00CD3573">
      <w:pPr>
        <w:pStyle w:val="30"/>
        <w:rPr>
          <w:rStyle w:val="Output"/>
        </w:rPr>
      </w:pPr>
      <w:bookmarkStart w:id="54" w:name="OUTPUT_139"/>
      <w:r>
        <w:rPr>
          <w:rStyle w:val="Output"/>
        </w:rPr>
        <w:t xml:space="preserve">conclusion = </w:t>
      </w:r>
    </w:p>
    <w:p w:rsidR="006C25CF" w:rsidRDefault="006C25CF" w:rsidP="00CD3573">
      <w:pPr>
        <w:pStyle w:val="30"/>
        <w:rPr>
          <w:rStyle w:val="Output"/>
        </w:rPr>
      </w:pPr>
      <w:r>
        <w:rPr>
          <w:rStyle w:val="Output"/>
        </w:rPr>
        <w:t xml:space="preserve">    '*****************************************************************'</w:t>
      </w:r>
    </w:p>
    <w:p w:rsidR="006C25CF" w:rsidRDefault="006C25CF" w:rsidP="00CD3573">
      <w:pPr>
        <w:pStyle w:val="30"/>
        <w:rPr>
          <w:rStyle w:val="Output"/>
        </w:rPr>
      </w:pPr>
      <w:r>
        <w:rPr>
          <w:rStyle w:val="Output"/>
          <w:rFonts w:hint="eastAsia"/>
        </w:rPr>
        <w:t xml:space="preserve">    '</w:t>
      </w:r>
      <w:r>
        <w:rPr>
          <w:rStyle w:val="Output"/>
          <w:rFonts w:hint="eastAsia"/>
        </w:rPr>
        <w:t>基础宽度是否满足要求</w:t>
      </w:r>
      <w:r>
        <w:rPr>
          <w:rStyle w:val="Output"/>
          <w:rFonts w:hint="eastAsia"/>
        </w:rPr>
        <w:t>:'</w:t>
      </w:r>
    </w:p>
    <w:p w:rsidR="006C25CF" w:rsidRDefault="006C25CF" w:rsidP="00CD3573">
      <w:pPr>
        <w:pStyle w:val="30"/>
        <w:rPr>
          <w:rStyle w:val="Output"/>
        </w:rPr>
      </w:pPr>
      <w:r>
        <w:rPr>
          <w:rStyle w:val="Output"/>
        </w:rPr>
        <w:t xml:space="preserve">    'YES!'</w:t>
      </w:r>
    </w:p>
    <w:p w:rsidR="00CD3573" w:rsidRPr="00CD3573" w:rsidRDefault="006C25CF" w:rsidP="00CD3573">
      <w:pPr>
        <w:pStyle w:val="30"/>
      </w:pPr>
      <w:r>
        <w:rPr>
          <w:rStyle w:val="Output"/>
        </w:rPr>
        <w:t xml:space="preserve">    '*****************************************************************'</w:t>
      </w:r>
      <w:r w:rsidR="00CD3573">
        <w:rPr>
          <w:rStyle w:val="Output"/>
        </w:rPr>
        <w:t xml:space="preserve"> </w:t>
      </w:r>
      <w:bookmarkEnd w:id="54"/>
      <w:r w:rsidR="00CD3573" w:rsidRPr="00CD3573">
        <w:t xml:space="preserve"> </w:t>
      </w:r>
    </w:p>
    <w:p w:rsidR="005C3E17" w:rsidRPr="00CD3573" w:rsidRDefault="005C3E17" w:rsidP="00CD3573">
      <w:pPr>
        <w:pStyle w:val="30"/>
      </w:pPr>
    </w:p>
    <w:p w:rsidR="00AD6407" w:rsidRPr="00AD6407" w:rsidRDefault="00AD6407" w:rsidP="007B38D0">
      <w:pPr>
        <w:pStyle w:val="3"/>
      </w:pPr>
      <w:r w:rsidRPr="00AD6407">
        <w:rPr>
          <w:rFonts w:hint="eastAsia"/>
        </w:rPr>
        <w:t>验算地基持力层承载力</w:t>
      </w:r>
    </w:p>
    <w:p w:rsidR="005C3E17" w:rsidRPr="00AD6407" w:rsidRDefault="00AD6407" w:rsidP="0095193C">
      <w:pPr>
        <w:rPr>
          <w:rFonts w:asciiTheme="minorEastAsia" w:hAnsiTheme="minorEastAsia"/>
        </w:rPr>
      </w:pPr>
      <w:r w:rsidRPr="0095193C">
        <w:rPr>
          <w:rFonts w:asciiTheme="minorEastAsia" w:hAnsiTheme="minorEastAsia" w:hint="eastAsia"/>
        </w:rPr>
        <w:t>计算取</w:t>
      </w:r>
      <w:r w:rsidRPr="0095193C">
        <w:rPr>
          <w:rFonts w:asciiTheme="minorEastAsia" w:hAnsiTheme="minorEastAsia"/>
        </w:rPr>
        <w:t>单位长度</w:t>
      </w:r>
      <w:r w:rsidRPr="0095193C">
        <w:rPr>
          <w:rFonts w:asciiTheme="minorEastAsia" w:hAnsiTheme="minorEastAsia" w:hint="eastAsia"/>
        </w:rPr>
        <w:t>。</w:t>
      </w:r>
    </w:p>
    <w:p w:rsidR="005C3E17" w:rsidRDefault="00AD6407" w:rsidP="005C3E17">
      <w:pPr>
        <w:rPr>
          <w:lang w:eastAsia="zh-CN"/>
        </w:rPr>
      </w:pPr>
      <w:r w:rsidRPr="005C3E17">
        <w:rPr>
          <w:rFonts w:asciiTheme="minorEastAsia" w:hAnsiTheme="minorEastAsia" w:hint="eastAsia"/>
          <w:lang w:eastAsia="zh-CN"/>
        </w:rPr>
        <w:t>由于</w:t>
      </w:r>
      <w:r w:rsidRPr="005C3E17">
        <w:rPr>
          <w:rFonts w:asciiTheme="minorEastAsia" w:hAnsiTheme="minorEastAsia"/>
          <w:lang w:eastAsia="zh-CN"/>
        </w:rPr>
        <w:t>室内外</w:t>
      </w:r>
      <w:r w:rsidRPr="005C3E17">
        <w:rPr>
          <w:rFonts w:asciiTheme="minorEastAsia" w:hAnsiTheme="minorEastAsia" w:hint="eastAsia"/>
          <w:lang w:eastAsia="zh-CN"/>
        </w:rPr>
        <w:t>地面</w:t>
      </w:r>
      <w:r w:rsidRPr="005C3E17">
        <w:rPr>
          <w:rFonts w:asciiTheme="minorEastAsia" w:hAnsiTheme="minorEastAsia"/>
          <w:lang w:eastAsia="zh-CN"/>
        </w:rPr>
        <w:t>高差</w:t>
      </w:r>
      <w:r w:rsidRPr="005C3E17">
        <w:rPr>
          <w:rFonts w:asciiTheme="minorEastAsia" w:hAnsiTheme="minorEastAsia" w:hint="eastAsia"/>
          <w:lang w:eastAsia="zh-CN"/>
        </w:rPr>
        <w:t>为</w:t>
      </w:r>
      <w:r w:rsidR="005C3E17" w:rsidRPr="005C3E17">
        <w:rPr>
          <w:rFonts w:asciiTheme="minorEastAsia" w:hAnsiTheme="minorEastAsia" w:hint="eastAsia"/>
          <w:lang w:eastAsia="zh-CN"/>
        </w:rPr>
        <w:t>:</w:t>
      </w:r>
      <w:bookmarkStart w:id="55" w:name="INPUT_72"/>
      <w:r w:rsidR="005C3E17" w:rsidRPr="005C3E17">
        <w:rPr>
          <w:rStyle w:val="Input"/>
          <w:lang w:eastAsia="zh-CN"/>
        </w:rPr>
        <w:t>dio</w:t>
      </w:r>
      <w:r w:rsidR="005C3E17">
        <w:rPr>
          <w:rStyle w:val="Input"/>
          <w:lang w:eastAsia="zh-CN"/>
        </w:rPr>
        <w:t>;</w:t>
      </w:r>
      <w:r w:rsidR="005C3E17" w:rsidRPr="005C3E17">
        <w:rPr>
          <w:rStyle w:val="Input"/>
          <w:lang w:eastAsia="zh-CN"/>
        </w:rPr>
        <w:t xml:space="preserve"> </w:t>
      </w:r>
      <w:bookmarkEnd w:id="55"/>
      <w:r w:rsidR="005C3E17" w:rsidRPr="005C3E17">
        <w:rPr>
          <w:lang w:eastAsia="zh-CN"/>
        </w:rPr>
        <w:t xml:space="preserve"> </w:t>
      </w:r>
    </w:p>
    <w:p w:rsidR="005C3E17" w:rsidRDefault="00AD6407" w:rsidP="005C3E17">
      <w:pPr>
        <w:rPr>
          <w:lang w:eastAsia="zh-CN"/>
        </w:rPr>
      </w:pPr>
      <w:r w:rsidRPr="005C3E17">
        <w:rPr>
          <w:rFonts w:asciiTheme="minorEastAsia" w:hAnsiTheme="minorEastAsia"/>
          <w:lang w:eastAsia="zh-CN"/>
        </w:rPr>
        <w:t>因此</w:t>
      </w:r>
      <w:r w:rsidRPr="005C3E17">
        <w:rPr>
          <w:rFonts w:asciiTheme="minorEastAsia" w:hAnsiTheme="minorEastAsia" w:hint="eastAsia"/>
          <w:lang w:eastAsia="zh-CN"/>
        </w:rPr>
        <w:t>基础平均</w:t>
      </w:r>
      <w:r w:rsidRPr="005C3E17">
        <w:rPr>
          <w:rFonts w:asciiTheme="minorEastAsia" w:hAnsiTheme="minorEastAsia"/>
          <w:lang w:eastAsia="zh-CN"/>
        </w:rPr>
        <w:t>埋深</w:t>
      </w:r>
      <w:r w:rsidRPr="005C3E17">
        <w:rPr>
          <w:rFonts w:asciiTheme="minorEastAsia" w:hAnsiTheme="minorEastAsia" w:hint="eastAsia"/>
          <w:lang w:eastAsia="zh-CN"/>
        </w:rPr>
        <w:t>为</w:t>
      </w:r>
      <w:r w:rsidR="005C3E17" w:rsidRPr="005C3E17">
        <w:rPr>
          <w:rFonts w:asciiTheme="minorEastAsia" w:hAnsiTheme="minorEastAsia"/>
          <w:lang w:eastAsia="zh-CN"/>
        </w:rPr>
        <w:t>:</w:t>
      </w:r>
      <w:bookmarkStart w:id="56" w:name="INPUT_73"/>
      <w:r w:rsidR="005C3E17" w:rsidRPr="005C3E17">
        <w:rPr>
          <w:rStyle w:val="Input"/>
          <w:lang w:eastAsia="zh-CN"/>
        </w:rPr>
        <w:t xml:space="preserve">dm=d+dio/2; </w:t>
      </w:r>
      <w:bookmarkEnd w:id="56"/>
      <w:r w:rsidR="005C3E17" w:rsidRPr="005C3E17">
        <w:rPr>
          <w:lang w:eastAsia="zh-CN"/>
        </w:rPr>
        <w:t xml:space="preserve"> </w:t>
      </w:r>
    </w:p>
    <w:p w:rsidR="005C3E17" w:rsidRDefault="005C3E17" w:rsidP="005C3E17">
      <w:pPr>
        <w:pStyle w:val="10"/>
      </w:pPr>
      <w:r w:rsidRPr="005C3E17">
        <w:rPr>
          <w:lang w:eastAsia="zh-CN"/>
        </w:rPr>
        <w:t>基底压力：</w:t>
      </w:r>
      <w:bookmarkStart w:id="57" w:name="INPUT_76"/>
      <w:r w:rsidRPr="005C3E17">
        <w:rPr>
          <w:rStyle w:val="Input"/>
          <w:rFonts w:hint="eastAsia"/>
        </w:rPr>
        <w:t>p=</w:t>
      </w:r>
      <w:r w:rsidRPr="005C3E17">
        <w:rPr>
          <w:rStyle w:val="Input"/>
        </w:rPr>
        <w:t>(</w:t>
      </w:r>
      <w:r w:rsidRPr="005C3E17">
        <w:rPr>
          <w:rStyle w:val="Input"/>
          <w:rFonts w:hint="eastAsia"/>
        </w:rPr>
        <w:t>Sk+</w:t>
      </w:r>
      <w:r w:rsidRPr="005C3E17">
        <w:rPr>
          <w:rStyle w:val="Input"/>
        </w:rPr>
        <w:t>gammam*dm</w:t>
      </w:r>
      <w:r w:rsidR="00C91A5D">
        <w:rPr>
          <w:rStyle w:val="Input"/>
        </w:rPr>
        <w:t>*b</w:t>
      </w:r>
      <w:r w:rsidRPr="005C3E17">
        <w:rPr>
          <w:rStyle w:val="Input"/>
        </w:rPr>
        <w:t xml:space="preserve">)/b </w:t>
      </w:r>
      <w:bookmarkEnd w:id="57"/>
      <w:r w:rsidRPr="005C3E17">
        <w:t xml:space="preserve"> </w:t>
      </w:r>
    </w:p>
    <w:p w:rsidR="005C3E17" w:rsidRPr="005C3E17" w:rsidRDefault="005C3E17" w:rsidP="005C3E17">
      <w:pPr>
        <w:pStyle w:val="10"/>
      </w:pPr>
    </w:p>
    <w:p w:rsidR="006C25CF" w:rsidRDefault="006C25CF" w:rsidP="005C3E17">
      <w:pPr>
        <w:pStyle w:val="10"/>
        <w:rPr>
          <w:rStyle w:val="Output"/>
        </w:rPr>
      </w:pPr>
      <w:bookmarkStart w:id="58" w:name="OUTPUT_76"/>
      <w:r>
        <w:rPr>
          <w:rStyle w:val="Output"/>
        </w:rPr>
        <w:t>p =</w:t>
      </w:r>
    </w:p>
    <w:p w:rsidR="00343259" w:rsidRDefault="006C25CF" w:rsidP="005C3E17">
      <w:pPr>
        <w:pStyle w:val="10"/>
      </w:pPr>
      <w:r>
        <w:rPr>
          <w:rStyle w:val="Output"/>
        </w:rPr>
        <w:t xml:space="preserve">   187</w:t>
      </w:r>
      <w:r w:rsidR="005C3E17">
        <w:rPr>
          <w:rStyle w:val="Output"/>
        </w:rPr>
        <w:t xml:space="preserve"> </w:t>
      </w:r>
      <w:bookmarkEnd w:id="58"/>
      <w:r w:rsidR="005C3E17" w:rsidRPr="005C3E17">
        <w:t xml:space="preserve"> </w:t>
      </w:r>
    </w:p>
    <w:p w:rsidR="005C3E17" w:rsidRPr="005C3E17" w:rsidRDefault="005C3E17" w:rsidP="005C3E17">
      <w:pPr>
        <w:pStyle w:val="10"/>
      </w:pPr>
    </w:p>
    <w:p w:rsidR="005C3E17" w:rsidRDefault="005C3E17" w:rsidP="005C3E17">
      <w:pPr>
        <w:rPr>
          <w:rStyle w:val="Input"/>
        </w:rPr>
      </w:pPr>
      <w:r w:rsidRPr="005C3E17">
        <w:rPr>
          <w:rFonts w:asciiTheme="minorEastAsia" w:hAnsiTheme="minorEastAsia" w:hint="eastAsia"/>
        </w:rPr>
        <w:t>重</w:t>
      </w:r>
      <w:r w:rsidRPr="005C3E17">
        <w:rPr>
          <w:rFonts w:asciiTheme="minorEastAsia" w:hAnsiTheme="minorEastAsia"/>
        </w:rPr>
        <w:t>算地基承载力：</w:t>
      </w:r>
      <w:bookmarkStart w:id="59" w:name="INPUT_74"/>
      <w:r w:rsidRPr="005C3E17">
        <w:rPr>
          <w:rStyle w:val="Input"/>
        </w:rPr>
        <w:t>fa=Mcoe*[gamma(2)*b;gammam</w:t>
      </w:r>
      <w:r w:rsidR="00D05A57">
        <w:rPr>
          <w:rStyle w:val="Input"/>
        </w:rPr>
        <w:t>0</w:t>
      </w:r>
      <w:r w:rsidRPr="005C3E17">
        <w:rPr>
          <w:rStyle w:val="Input"/>
        </w:rPr>
        <w:t xml:space="preserve">*d;ck2]  </w:t>
      </w:r>
      <w:bookmarkEnd w:id="59"/>
    </w:p>
    <w:p w:rsidR="005C3E17" w:rsidRPr="005C3E17" w:rsidRDefault="005C3E17" w:rsidP="005C3E17">
      <w:pPr>
        <w:pStyle w:val="10"/>
      </w:pPr>
    </w:p>
    <w:p w:rsidR="006C25CF" w:rsidRDefault="006C25CF" w:rsidP="005C3E17">
      <w:pPr>
        <w:pStyle w:val="10"/>
        <w:rPr>
          <w:rStyle w:val="Output"/>
        </w:rPr>
      </w:pPr>
      <w:bookmarkStart w:id="60" w:name="OUTPUT_74"/>
      <w:r>
        <w:rPr>
          <w:rStyle w:val="Output"/>
        </w:rPr>
        <w:t>fa =</w:t>
      </w:r>
    </w:p>
    <w:p w:rsidR="0087589C" w:rsidRDefault="006C25CF" w:rsidP="005C3E17">
      <w:pPr>
        <w:pStyle w:val="10"/>
        <w:rPr>
          <w:lang w:eastAsia="zh-CN"/>
        </w:rPr>
      </w:pPr>
      <w:r>
        <w:rPr>
          <w:rStyle w:val="Output"/>
        </w:rPr>
        <w:t xml:space="preserve">  210.7861</w:t>
      </w:r>
      <w:r w:rsidR="005C3E17">
        <w:rPr>
          <w:rStyle w:val="Output"/>
          <w:lang w:eastAsia="zh-CN"/>
        </w:rPr>
        <w:t xml:space="preserve"> </w:t>
      </w:r>
      <w:bookmarkEnd w:id="60"/>
      <w:r w:rsidR="005C3E17" w:rsidRPr="005C3E17">
        <w:rPr>
          <w:lang w:eastAsia="zh-CN"/>
        </w:rPr>
        <w:t xml:space="preserve"> </w:t>
      </w:r>
    </w:p>
    <w:p w:rsidR="005C3E17" w:rsidRPr="005C3E17" w:rsidRDefault="005C3E17" w:rsidP="005C3E17">
      <w:pPr>
        <w:pStyle w:val="10"/>
        <w:rPr>
          <w:lang w:eastAsia="zh-CN"/>
        </w:rPr>
      </w:pPr>
    </w:p>
    <w:p w:rsidR="007B5D5B" w:rsidRPr="00FF1241" w:rsidRDefault="007B5D5B" w:rsidP="00FF1241">
      <w:pPr>
        <w:pStyle w:val="30"/>
        <w:rPr>
          <w:rStyle w:val="AutoInit"/>
        </w:rPr>
      </w:pPr>
      <w:bookmarkStart w:id="61" w:name="AUTOINIT_132"/>
      <w:r w:rsidRPr="00FF1241">
        <w:rPr>
          <w:rStyle w:val="AutoInit"/>
          <w:rFonts w:hint="eastAsia"/>
        </w:rPr>
        <w:t>c</w:t>
      </w:r>
      <w:r w:rsidRPr="00FF1241">
        <w:rPr>
          <w:rStyle w:val="AutoInit"/>
        </w:rPr>
        <w:t>heck='</w:t>
      </w:r>
      <w:r w:rsidRPr="00FF1241">
        <w:rPr>
          <w:rStyle w:val="AutoInit"/>
          <w:rFonts w:hint="eastAsia"/>
        </w:rPr>
        <w:t>持力层承载力是</w:t>
      </w:r>
      <w:r w:rsidRPr="00FF1241">
        <w:rPr>
          <w:rStyle w:val="AutoInit"/>
        </w:rPr>
        <w:t>否</w:t>
      </w:r>
      <w:r w:rsidRPr="00FF1241">
        <w:rPr>
          <w:rStyle w:val="AutoInit"/>
          <w:rFonts w:hint="eastAsia"/>
        </w:rPr>
        <w:t>满足</w:t>
      </w:r>
      <w:r w:rsidRPr="00FF1241">
        <w:rPr>
          <w:rStyle w:val="AutoInit"/>
        </w:rPr>
        <w:t>要求</w:t>
      </w:r>
      <w:r w:rsidRPr="00FF1241">
        <w:rPr>
          <w:rStyle w:val="AutoInit"/>
          <w:rFonts w:hint="eastAsia"/>
        </w:rPr>
        <w:t>:</w:t>
      </w:r>
      <w:r w:rsidRPr="00FF1241">
        <w:rPr>
          <w:rStyle w:val="AutoInit"/>
        </w:rPr>
        <w:t xml:space="preserve">';  </w:t>
      </w:r>
    </w:p>
    <w:p w:rsidR="007B5D5B" w:rsidRPr="00FF1241" w:rsidRDefault="007B5D5B" w:rsidP="00FF1241">
      <w:pPr>
        <w:pStyle w:val="30"/>
        <w:rPr>
          <w:rStyle w:val="AutoInit"/>
        </w:rPr>
      </w:pPr>
      <w:r w:rsidRPr="00FF1241">
        <w:rPr>
          <w:rStyle w:val="AutoInit"/>
          <w:rFonts w:hint="eastAsia"/>
        </w:rPr>
        <w:t>if</w:t>
      </w:r>
      <w:r w:rsidRPr="00FF1241">
        <w:rPr>
          <w:rStyle w:val="AutoInit"/>
        </w:rPr>
        <w:t xml:space="preserve"> p&lt;=fa conclusion={[str];[check];['YES!'];[str]}   </w:t>
      </w:r>
    </w:p>
    <w:p w:rsidR="007B5D5B" w:rsidRPr="00FF1241" w:rsidRDefault="007B5D5B" w:rsidP="00FF1241">
      <w:pPr>
        <w:pStyle w:val="30"/>
        <w:rPr>
          <w:rStyle w:val="AutoInit"/>
        </w:rPr>
      </w:pPr>
      <w:r w:rsidRPr="00FF1241">
        <w:rPr>
          <w:rStyle w:val="AutoInit"/>
        </w:rPr>
        <w:t xml:space="preserve">else conclusion={[str];[check];['NO!'];[str]}  </w:t>
      </w:r>
    </w:p>
    <w:p w:rsidR="00FF1241" w:rsidRDefault="007B5D5B" w:rsidP="00FF1241">
      <w:pPr>
        <w:pStyle w:val="30"/>
      </w:pPr>
      <w:r w:rsidRPr="00FF1241">
        <w:rPr>
          <w:rStyle w:val="AutoInit"/>
        </w:rPr>
        <w:t xml:space="preserve">end </w:t>
      </w:r>
      <w:bookmarkEnd w:id="61"/>
      <w:r w:rsidR="00FF1241" w:rsidRPr="00FF1241">
        <w:t xml:space="preserve"> </w:t>
      </w:r>
    </w:p>
    <w:p w:rsidR="00FF1241" w:rsidRPr="00FF1241" w:rsidRDefault="00FF1241" w:rsidP="00FF1241">
      <w:pPr>
        <w:pStyle w:val="30"/>
      </w:pPr>
    </w:p>
    <w:p w:rsidR="006C25CF" w:rsidRDefault="006C25CF" w:rsidP="00FF1241">
      <w:pPr>
        <w:pStyle w:val="30"/>
        <w:rPr>
          <w:rStyle w:val="Output"/>
        </w:rPr>
      </w:pPr>
      <w:bookmarkStart w:id="62" w:name="OUTPUT_132"/>
      <w:r>
        <w:rPr>
          <w:rStyle w:val="Output"/>
        </w:rPr>
        <w:t xml:space="preserve">conclusion = </w:t>
      </w:r>
    </w:p>
    <w:p w:rsidR="006C25CF" w:rsidRDefault="006C25CF" w:rsidP="00FF1241">
      <w:pPr>
        <w:pStyle w:val="30"/>
        <w:rPr>
          <w:rStyle w:val="Output"/>
        </w:rPr>
      </w:pPr>
      <w:r>
        <w:rPr>
          <w:rStyle w:val="Output"/>
        </w:rPr>
        <w:t xml:space="preserve">    '*****************************************************************'</w:t>
      </w:r>
    </w:p>
    <w:p w:rsidR="006C25CF" w:rsidRDefault="006C25CF" w:rsidP="00FF1241">
      <w:pPr>
        <w:pStyle w:val="30"/>
        <w:rPr>
          <w:rStyle w:val="Output"/>
        </w:rPr>
      </w:pPr>
      <w:r>
        <w:rPr>
          <w:rStyle w:val="Output"/>
          <w:rFonts w:hint="eastAsia"/>
        </w:rPr>
        <w:t xml:space="preserve">    '</w:t>
      </w:r>
      <w:r>
        <w:rPr>
          <w:rStyle w:val="Output"/>
          <w:rFonts w:hint="eastAsia"/>
        </w:rPr>
        <w:t>持力层承载力是否满足要求</w:t>
      </w:r>
      <w:r>
        <w:rPr>
          <w:rStyle w:val="Output"/>
          <w:rFonts w:hint="eastAsia"/>
        </w:rPr>
        <w:t>:'</w:t>
      </w:r>
    </w:p>
    <w:p w:rsidR="006C25CF" w:rsidRDefault="006C25CF" w:rsidP="00FF1241">
      <w:pPr>
        <w:pStyle w:val="30"/>
        <w:rPr>
          <w:rStyle w:val="Output"/>
        </w:rPr>
      </w:pPr>
      <w:r>
        <w:rPr>
          <w:rStyle w:val="Output"/>
        </w:rPr>
        <w:t xml:space="preserve">    'YES!'</w:t>
      </w:r>
    </w:p>
    <w:p w:rsidR="00FF1241" w:rsidRPr="00FF1241" w:rsidRDefault="006C25CF" w:rsidP="00FF1241">
      <w:pPr>
        <w:pStyle w:val="30"/>
      </w:pPr>
      <w:r>
        <w:rPr>
          <w:rStyle w:val="Output"/>
        </w:rPr>
        <w:t xml:space="preserve">    '*****************************************************************'</w:t>
      </w:r>
      <w:r w:rsidR="00FF1241">
        <w:rPr>
          <w:rStyle w:val="Output"/>
        </w:rPr>
        <w:t xml:space="preserve"> </w:t>
      </w:r>
      <w:bookmarkEnd w:id="62"/>
      <w:r w:rsidR="00FF1241" w:rsidRPr="00FF1241">
        <w:t xml:space="preserve"> </w:t>
      </w:r>
    </w:p>
    <w:p w:rsidR="00FF1241" w:rsidRPr="00FF1241" w:rsidRDefault="00FF1241" w:rsidP="00FF1241">
      <w:pPr>
        <w:pStyle w:val="30"/>
      </w:pPr>
    </w:p>
    <w:p w:rsidR="00AD6407" w:rsidRPr="00AD6407" w:rsidRDefault="00AD6407" w:rsidP="007B38D0">
      <w:pPr>
        <w:pStyle w:val="3"/>
      </w:pPr>
      <w:r w:rsidRPr="00AD6407">
        <w:rPr>
          <w:rFonts w:hint="eastAsia"/>
        </w:rPr>
        <w:t>验算</w:t>
      </w:r>
      <w:r w:rsidRPr="00AD6407">
        <w:t>下卧层承载力</w:t>
      </w:r>
    </w:p>
    <w:p w:rsidR="00AD6407" w:rsidRPr="00A47B38" w:rsidRDefault="00AD6407" w:rsidP="00A47B38">
      <w:pPr>
        <w:rPr>
          <w:rFonts w:asciiTheme="minorEastAsia" w:hAnsiTheme="minorEastAsia"/>
        </w:rPr>
      </w:pPr>
      <w:r w:rsidRPr="00A47B38">
        <w:rPr>
          <w:rFonts w:asciiTheme="minorEastAsia" w:hAnsiTheme="minorEastAsia" w:hint="eastAsia"/>
        </w:rPr>
        <w:t>求下卧层</w:t>
      </w:r>
      <w:r w:rsidRPr="00A47B38">
        <w:rPr>
          <w:rFonts w:asciiTheme="minorEastAsia" w:hAnsiTheme="minorEastAsia"/>
        </w:rPr>
        <w:t>承载力：</w:t>
      </w:r>
    </w:p>
    <w:p w:rsidR="005258B6" w:rsidRPr="0095193C" w:rsidRDefault="00AD6407" w:rsidP="0095193C">
      <w:pPr>
        <w:rPr>
          <w:rFonts w:asciiTheme="minorEastAsia" w:hAnsiTheme="minorEastAsia"/>
          <w:lang w:eastAsia="zh-CN"/>
        </w:rPr>
      </w:pPr>
      <w:r w:rsidRPr="0095193C">
        <w:rPr>
          <w:rFonts w:asciiTheme="minorEastAsia" w:hAnsiTheme="minorEastAsia" w:hint="eastAsia"/>
          <w:lang w:eastAsia="zh-CN"/>
        </w:rPr>
        <w:t>地基第三层淤泥质土</w:t>
      </w:r>
      <w:r w:rsidRPr="0095193C">
        <w:rPr>
          <w:rFonts w:asciiTheme="minorEastAsia" w:hAnsiTheme="minorEastAsia"/>
          <w:lang w:eastAsia="zh-CN"/>
        </w:rPr>
        <w:t>为软弱下卧层。基础</w:t>
      </w:r>
      <w:r w:rsidRPr="0095193C">
        <w:rPr>
          <w:rFonts w:asciiTheme="minorEastAsia" w:hAnsiTheme="minorEastAsia" w:hint="eastAsia"/>
          <w:lang w:eastAsia="zh-CN"/>
        </w:rPr>
        <w:t>底面至</w:t>
      </w:r>
      <w:r w:rsidRPr="0095193C">
        <w:rPr>
          <w:rFonts w:asciiTheme="minorEastAsia" w:hAnsiTheme="minorEastAsia"/>
          <w:lang w:eastAsia="zh-CN"/>
        </w:rPr>
        <w:t>下卧层顶面距离</w:t>
      </w:r>
      <w:r w:rsidRPr="0095193C">
        <w:rPr>
          <w:rFonts w:asciiTheme="minorEastAsia" w:hAnsiTheme="minorEastAsia" w:hint="eastAsia"/>
          <w:lang w:eastAsia="zh-CN"/>
        </w:rPr>
        <w:t>为</w:t>
      </w:r>
      <w:r w:rsidR="005258B6" w:rsidRPr="0095193C">
        <w:rPr>
          <w:rFonts w:asciiTheme="minorEastAsia" w:hAnsiTheme="minorEastAsia" w:hint="eastAsia"/>
          <w:lang w:eastAsia="zh-CN"/>
        </w:rPr>
        <w:t>:</w:t>
      </w:r>
    </w:p>
    <w:p w:rsidR="005258B6" w:rsidRDefault="005258B6" w:rsidP="005258B6">
      <w:pPr>
        <w:pStyle w:val="a4"/>
        <w:ind w:firstLine="402"/>
        <w:rPr>
          <w:rStyle w:val="Input"/>
        </w:rPr>
      </w:pPr>
      <w:bookmarkStart w:id="63" w:name="INPUT_77"/>
      <w:r w:rsidRPr="005258B6">
        <w:rPr>
          <w:rStyle w:val="Input"/>
          <w:rFonts w:hint="eastAsia"/>
        </w:rPr>
        <w:t>z</w:t>
      </w:r>
      <w:r w:rsidRPr="005258B6">
        <w:rPr>
          <w:rStyle w:val="Input"/>
        </w:rPr>
        <w:t>h=z(</w:t>
      </w:r>
      <w:r>
        <w:rPr>
          <w:rStyle w:val="Input"/>
        </w:rPr>
        <w:t>2</w:t>
      </w:r>
      <w:r w:rsidRPr="005258B6">
        <w:rPr>
          <w:rStyle w:val="Input"/>
        </w:rPr>
        <w:t>)-d</w:t>
      </w:r>
    </w:p>
    <w:p w:rsidR="005258B6" w:rsidRDefault="005258B6" w:rsidP="005258B6">
      <w:pPr>
        <w:pStyle w:val="a4"/>
        <w:ind w:firstLine="402"/>
        <w:rPr>
          <w:rStyle w:val="Input"/>
        </w:rPr>
      </w:pPr>
      <w:r>
        <w:rPr>
          <w:rStyle w:val="Input"/>
        </w:rPr>
        <w:t>zh/b</w:t>
      </w:r>
    </w:p>
    <w:p w:rsidR="005258B6" w:rsidRDefault="005258B6" w:rsidP="005258B6">
      <w:pPr>
        <w:pStyle w:val="a4"/>
        <w:ind w:firstLine="402"/>
      </w:pPr>
      <w:r>
        <w:rPr>
          <w:rStyle w:val="Input"/>
        </w:rPr>
        <w:t>alpha=Es(2)/Es(3)</w:t>
      </w:r>
      <w:r w:rsidRPr="005258B6">
        <w:rPr>
          <w:rStyle w:val="Input"/>
        </w:rPr>
        <w:t xml:space="preserve"> </w:t>
      </w:r>
      <w:bookmarkEnd w:id="63"/>
      <w:r w:rsidRPr="005258B6">
        <w:t xml:space="preserve"> </w:t>
      </w:r>
    </w:p>
    <w:p w:rsidR="005258B6" w:rsidRPr="005258B6" w:rsidRDefault="005258B6" w:rsidP="005258B6">
      <w:pPr>
        <w:pStyle w:val="10"/>
      </w:pPr>
    </w:p>
    <w:p w:rsidR="006C25CF" w:rsidRDefault="006C25CF" w:rsidP="005258B6">
      <w:pPr>
        <w:pStyle w:val="10"/>
        <w:rPr>
          <w:rStyle w:val="Output"/>
        </w:rPr>
      </w:pPr>
      <w:bookmarkStart w:id="64" w:name="OUTPUT_77"/>
      <w:r>
        <w:rPr>
          <w:rStyle w:val="Output"/>
        </w:rPr>
        <w:t>zh =</w:t>
      </w:r>
    </w:p>
    <w:p w:rsidR="006C25CF" w:rsidRDefault="006C25CF" w:rsidP="005258B6">
      <w:pPr>
        <w:pStyle w:val="10"/>
        <w:rPr>
          <w:rStyle w:val="Output"/>
        </w:rPr>
      </w:pPr>
      <w:r>
        <w:rPr>
          <w:rStyle w:val="Output"/>
        </w:rPr>
        <w:t xml:space="preserve">     3</w:t>
      </w:r>
    </w:p>
    <w:p w:rsidR="006C25CF" w:rsidRDefault="006C25CF" w:rsidP="005258B6">
      <w:pPr>
        <w:pStyle w:val="10"/>
        <w:rPr>
          <w:rStyle w:val="Output"/>
        </w:rPr>
      </w:pPr>
      <w:r>
        <w:rPr>
          <w:rStyle w:val="Output"/>
        </w:rPr>
        <w:t>ans =</w:t>
      </w:r>
    </w:p>
    <w:p w:rsidR="006C25CF" w:rsidRDefault="006C25CF" w:rsidP="005258B6">
      <w:pPr>
        <w:pStyle w:val="10"/>
        <w:rPr>
          <w:rStyle w:val="Output"/>
        </w:rPr>
      </w:pPr>
      <w:r>
        <w:rPr>
          <w:rStyle w:val="Output"/>
        </w:rPr>
        <w:t xml:space="preserve">    1.5000</w:t>
      </w:r>
    </w:p>
    <w:p w:rsidR="006C25CF" w:rsidRDefault="006C25CF" w:rsidP="005258B6">
      <w:pPr>
        <w:pStyle w:val="10"/>
        <w:rPr>
          <w:rStyle w:val="Output"/>
        </w:rPr>
      </w:pPr>
      <w:r>
        <w:rPr>
          <w:rStyle w:val="Output"/>
        </w:rPr>
        <w:t>alpha =</w:t>
      </w:r>
    </w:p>
    <w:p w:rsidR="006F4546" w:rsidRDefault="006C25CF" w:rsidP="005258B6">
      <w:pPr>
        <w:pStyle w:val="10"/>
      </w:pPr>
      <w:r>
        <w:rPr>
          <w:rStyle w:val="Output"/>
        </w:rPr>
        <w:t xml:space="preserve">     3</w:t>
      </w:r>
      <w:r w:rsidR="005258B6">
        <w:rPr>
          <w:rStyle w:val="Output"/>
        </w:rPr>
        <w:t xml:space="preserve"> </w:t>
      </w:r>
      <w:bookmarkEnd w:id="64"/>
      <w:r w:rsidR="005258B6" w:rsidRPr="005258B6">
        <w:t xml:space="preserve"> </w:t>
      </w:r>
    </w:p>
    <w:p w:rsidR="005258B6" w:rsidRDefault="005258B6" w:rsidP="005258B6">
      <w:pPr>
        <w:pStyle w:val="10"/>
      </w:pPr>
    </w:p>
    <w:p w:rsidR="006F4546" w:rsidRPr="00343D6A" w:rsidRDefault="006F4546" w:rsidP="006F4546">
      <w:pPr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5258B6" w:rsidRDefault="00AD6407" w:rsidP="005258B6">
      <w:pPr>
        <w:rPr>
          <w:lang w:eastAsia="zh-CN"/>
        </w:rPr>
      </w:pPr>
      <w:permStart w:id="17174071" w:edGrp="everyone"/>
      <w:proofErr w:type="spellStart"/>
      <w:r w:rsidRPr="005258B6">
        <w:rPr>
          <w:rFonts w:asciiTheme="minorEastAsia" w:hAnsiTheme="minorEastAsia"/>
        </w:rPr>
        <w:t>查表</w:t>
      </w:r>
      <w:r w:rsidRPr="005258B6">
        <w:rPr>
          <w:rFonts w:asciiTheme="minorEastAsia" w:hAnsiTheme="minorEastAsia" w:hint="eastAsia"/>
        </w:rPr>
        <w:t>2</w:t>
      </w:r>
      <w:r w:rsidRPr="005258B6">
        <w:rPr>
          <w:rFonts w:asciiTheme="minorEastAsia" w:hAnsiTheme="minorEastAsia"/>
        </w:rPr>
        <w:t>-17</w:t>
      </w:r>
      <w:r w:rsidRPr="005258B6">
        <w:rPr>
          <w:rFonts w:asciiTheme="minorEastAsia" w:hAnsiTheme="minorEastAsia" w:hint="eastAsia"/>
        </w:rPr>
        <w:t>，</w:t>
      </w:r>
      <w:proofErr w:type="gramStart"/>
      <w:r w:rsidR="005258B6">
        <w:rPr>
          <w:rFonts w:asciiTheme="minorEastAsia" w:hAnsiTheme="minorEastAsia"/>
        </w:rPr>
        <w:t>得</w:t>
      </w:r>
      <w:proofErr w:type="spellEnd"/>
      <w:r w:rsidR="005258B6">
        <w:rPr>
          <w:rFonts w:asciiTheme="minorEastAsia" w:hAnsiTheme="minorEastAsia" w:hint="eastAsia"/>
          <w:lang w:eastAsia="zh-CN"/>
        </w:rPr>
        <w:t>压</w:t>
      </w:r>
      <w:proofErr w:type="spellStart"/>
      <w:r w:rsidRPr="005258B6">
        <w:rPr>
          <w:rFonts w:asciiTheme="minorEastAsia" w:hAnsiTheme="minorEastAsia"/>
        </w:rPr>
        <w:t>力</w:t>
      </w:r>
      <w:proofErr w:type="gramEnd"/>
      <w:r w:rsidRPr="005258B6">
        <w:rPr>
          <w:rFonts w:asciiTheme="minorEastAsia" w:hAnsiTheme="minorEastAsia"/>
        </w:rPr>
        <w:t>扩散角</w:t>
      </w:r>
      <w:bookmarkStart w:id="65" w:name="INPUT_78"/>
      <w:r w:rsidR="005258B6" w:rsidRPr="005258B6">
        <w:rPr>
          <w:rStyle w:val="Input"/>
          <w:rFonts w:hint="eastAsia"/>
          <w:lang w:eastAsia="zh-CN"/>
        </w:rPr>
        <w:t>the</w:t>
      </w:r>
      <w:r w:rsidR="005258B6" w:rsidRPr="005258B6">
        <w:rPr>
          <w:rStyle w:val="Input"/>
          <w:lang w:eastAsia="zh-CN"/>
        </w:rPr>
        <w:t>ta</w:t>
      </w:r>
      <w:proofErr w:type="spellEnd"/>
      <w:r w:rsidR="005258B6" w:rsidRPr="005258B6">
        <w:rPr>
          <w:rStyle w:val="Input"/>
          <w:lang w:eastAsia="zh-CN"/>
        </w:rPr>
        <w:t>=23</w:t>
      </w:r>
      <w:r w:rsidR="005258B6">
        <w:rPr>
          <w:rStyle w:val="Input"/>
          <w:lang w:eastAsia="zh-CN"/>
        </w:rPr>
        <w:t>*pi/180</w:t>
      </w:r>
      <w:r w:rsidR="005258B6" w:rsidRPr="005258B6">
        <w:rPr>
          <w:rStyle w:val="Input"/>
          <w:lang w:eastAsia="zh-CN"/>
        </w:rPr>
        <w:t xml:space="preserve">; </w:t>
      </w:r>
      <w:bookmarkEnd w:id="65"/>
      <w:r w:rsidR="005258B6" w:rsidRPr="005258B6">
        <w:rPr>
          <w:lang w:eastAsia="zh-CN"/>
        </w:rPr>
        <w:t xml:space="preserve"> </w:t>
      </w:r>
    </w:p>
    <w:permEnd w:id="17174071"/>
    <w:p w:rsidR="006F4546" w:rsidRPr="00343D6A" w:rsidRDefault="006F4546" w:rsidP="006F4546">
      <w:pPr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6F4546" w:rsidRDefault="006F4546" w:rsidP="005258B6">
      <w:pPr>
        <w:rPr>
          <w:lang w:eastAsia="zh-CN"/>
        </w:rPr>
      </w:pPr>
    </w:p>
    <w:p w:rsidR="006F4546" w:rsidRDefault="006F4546" w:rsidP="005258B6">
      <w:pPr>
        <w:rPr>
          <w:rFonts w:asciiTheme="minorEastAsia" w:hAnsiTheme="minorEastAsia"/>
          <w:lang w:eastAsia="zh-CN"/>
        </w:rPr>
      </w:pPr>
    </w:p>
    <w:p w:rsidR="00AD6407" w:rsidRDefault="00AD6407" w:rsidP="005258B6">
      <w:pPr>
        <w:rPr>
          <w:rFonts w:asciiTheme="minorEastAsia" w:hAnsiTheme="minorEastAsia"/>
          <w:lang w:eastAsia="zh-CN"/>
        </w:rPr>
      </w:pPr>
      <w:r w:rsidRPr="005258B6">
        <w:rPr>
          <w:rFonts w:asciiTheme="minorEastAsia" w:hAnsiTheme="minorEastAsia"/>
          <w:lang w:eastAsia="zh-CN"/>
        </w:rPr>
        <w:t>故</w:t>
      </w:r>
      <w:r w:rsidRPr="005258B6">
        <w:rPr>
          <w:rFonts w:asciiTheme="minorEastAsia" w:hAnsiTheme="minorEastAsia" w:hint="eastAsia"/>
          <w:lang w:eastAsia="zh-CN"/>
        </w:rPr>
        <w:t>下卧层顶面应力扩散宽度为</w:t>
      </w:r>
    </w:p>
    <w:p w:rsidR="00663578" w:rsidRDefault="005258B6" w:rsidP="005258B6">
      <w:pPr>
        <w:rPr>
          <w:rStyle w:val="Input"/>
        </w:rPr>
      </w:pPr>
      <w:bookmarkStart w:id="66" w:name="INPUT_79"/>
      <w:r>
        <w:rPr>
          <w:rStyle w:val="Input"/>
          <w:rFonts w:hint="eastAsia"/>
        </w:rPr>
        <w:t>b</w:t>
      </w:r>
      <w:r>
        <w:rPr>
          <w:rStyle w:val="Input"/>
        </w:rPr>
        <w:t>2</w:t>
      </w:r>
      <w:r w:rsidRPr="005258B6">
        <w:rPr>
          <w:rStyle w:val="Input"/>
          <w:rFonts w:hint="eastAsia"/>
        </w:rPr>
        <w:t>=b+2*zh*tan</w:t>
      </w:r>
      <w:r w:rsidRPr="005258B6">
        <w:rPr>
          <w:rStyle w:val="Input"/>
        </w:rPr>
        <w:t>(theta)</w:t>
      </w:r>
    </w:p>
    <w:p w:rsidR="00663578" w:rsidRDefault="00663578" w:rsidP="005258B6">
      <w:pPr>
        <w:rPr>
          <w:rStyle w:val="Input"/>
        </w:rPr>
      </w:pPr>
      <w:r>
        <w:rPr>
          <w:rStyle w:val="Input"/>
        </w:rPr>
        <w:lastRenderedPageBreak/>
        <w:t>if b2&gt;6</w:t>
      </w:r>
    </w:p>
    <w:p w:rsidR="00663578" w:rsidRDefault="00663578" w:rsidP="005258B6">
      <w:pPr>
        <w:rPr>
          <w:rStyle w:val="Input"/>
        </w:rPr>
      </w:pPr>
      <w:r>
        <w:rPr>
          <w:rStyle w:val="Input"/>
        </w:rPr>
        <w:t>b2=6</w:t>
      </w:r>
    </w:p>
    <w:p w:rsidR="005258B6" w:rsidRPr="00A466A4" w:rsidRDefault="00663578" w:rsidP="005258B6">
      <w:pPr>
        <w:rPr>
          <w:rFonts w:ascii="Courier New" w:hAnsi="Courier New"/>
          <w:b/>
          <w:color w:val="008000"/>
          <w:sz w:val="20"/>
        </w:rPr>
      </w:pPr>
      <w:r>
        <w:rPr>
          <w:rStyle w:val="Input"/>
        </w:rPr>
        <w:t>end</w:t>
      </w:r>
      <w:r w:rsidR="005258B6" w:rsidRPr="005258B6">
        <w:rPr>
          <w:rStyle w:val="Input"/>
        </w:rPr>
        <w:t xml:space="preserve"> </w:t>
      </w:r>
      <w:bookmarkEnd w:id="66"/>
      <w:r w:rsidR="005258B6" w:rsidRPr="005258B6">
        <w:t xml:space="preserve"> </w:t>
      </w:r>
    </w:p>
    <w:p w:rsidR="005258B6" w:rsidRPr="005258B6" w:rsidRDefault="005258B6" w:rsidP="005258B6">
      <w:pPr>
        <w:pStyle w:val="10"/>
      </w:pPr>
    </w:p>
    <w:p w:rsidR="006C25CF" w:rsidRDefault="006C25CF" w:rsidP="005258B6">
      <w:pPr>
        <w:pStyle w:val="10"/>
        <w:rPr>
          <w:rStyle w:val="Output"/>
        </w:rPr>
      </w:pPr>
      <w:bookmarkStart w:id="67" w:name="OUTPUT_79"/>
      <w:r>
        <w:rPr>
          <w:rStyle w:val="Output"/>
        </w:rPr>
        <w:t>b2 =</w:t>
      </w:r>
    </w:p>
    <w:p w:rsidR="005258B6" w:rsidRPr="005258B6" w:rsidRDefault="006C25CF" w:rsidP="005258B6">
      <w:pPr>
        <w:pStyle w:val="10"/>
        <w:rPr>
          <w:lang w:eastAsia="zh-CN"/>
        </w:rPr>
      </w:pPr>
      <w:r>
        <w:rPr>
          <w:rStyle w:val="Output"/>
        </w:rPr>
        <w:t xml:space="preserve">    4.5468</w:t>
      </w:r>
      <w:r w:rsidR="005258B6">
        <w:rPr>
          <w:rStyle w:val="Output"/>
          <w:lang w:eastAsia="zh-CN"/>
        </w:rPr>
        <w:t xml:space="preserve"> </w:t>
      </w:r>
      <w:bookmarkEnd w:id="67"/>
      <w:r w:rsidR="005258B6" w:rsidRPr="005258B6">
        <w:rPr>
          <w:lang w:eastAsia="zh-CN"/>
        </w:rPr>
        <w:t xml:space="preserve"> </w:t>
      </w:r>
    </w:p>
    <w:p w:rsidR="005258B6" w:rsidRPr="005258B6" w:rsidRDefault="005258B6" w:rsidP="005258B6">
      <w:pPr>
        <w:pStyle w:val="10"/>
        <w:rPr>
          <w:lang w:eastAsia="zh-CN"/>
        </w:rPr>
      </w:pPr>
    </w:p>
    <w:p w:rsidR="005258B6" w:rsidRDefault="00AD6407" w:rsidP="00A47B38">
      <w:pPr>
        <w:rPr>
          <w:lang w:eastAsia="zh-CN"/>
        </w:rPr>
      </w:pPr>
      <w:r w:rsidRPr="00A47B38">
        <w:rPr>
          <w:rFonts w:asciiTheme="minorEastAsia" w:hAnsiTheme="minorEastAsia" w:hint="eastAsia"/>
          <w:lang w:eastAsia="zh-CN"/>
        </w:rPr>
        <w:t>下卧层埋深：</w:t>
      </w:r>
      <w:bookmarkStart w:id="68" w:name="INPUT_80"/>
      <w:r w:rsidR="005258B6" w:rsidRPr="005258B6">
        <w:rPr>
          <w:rStyle w:val="Input"/>
          <w:rFonts w:hint="eastAsia"/>
          <w:lang w:eastAsia="zh-CN"/>
        </w:rPr>
        <w:t>d</w:t>
      </w:r>
      <w:r w:rsidR="005258B6">
        <w:rPr>
          <w:rStyle w:val="Input"/>
          <w:lang w:eastAsia="zh-CN"/>
        </w:rPr>
        <w:t>2</w:t>
      </w:r>
      <w:r w:rsidR="005258B6" w:rsidRPr="005258B6">
        <w:rPr>
          <w:rStyle w:val="Input"/>
          <w:lang w:eastAsia="zh-CN"/>
        </w:rPr>
        <w:t>=z(</w:t>
      </w:r>
      <w:r w:rsidR="005258B6">
        <w:rPr>
          <w:rStyle w:val="Input"/>
          <w:lang w:eastAsia="zh-CN"/>
        </w:rPr>
        <w:t>2</w:t>
      </w:r>
      <w:r w:rsidR="005258B6" w:rsidRPr="005258B6">
        <w:rPr>
          <w:rStyle w:val="Input"/>
          <w:lang w:eastAsia="zh-CN"/>
        </w:rPr>
        <w:t xml:space="preserve">) </w:t>
      </w:r>
      <w:bookmarkEnd w:id="68"/>
      <w:r w:rsidR="005258B6" w:rsidRPr="005258B6">
        <w:rPr>
          <w:lang w:eastAsia="zh-CN"/>
        </w:rPr>
        <w:t xml:space="preserve"> </w:t>
      </w:r>
    </w:p>
    <w:p w:rsidR="005258B6" w:rsidRPr="005258B6" w:rsidRDefault="005258B6" w:rsidP="005258B6">
      <w:pPr>
        <w:pStyle w:val="10"/>
        <w:rPr>
          <w:lang w:eastAsia="zh-CN"/>
        </w:rPr>
      </w:pPr>
    </w:p>
    <w:p w:rsidR="006C25CF" w:rsidRDefault="006C25CF" w:rsidP="005258B6">
      <w:pPr>
        <w:pStyle w:val="10"/>
        <w:rPr>
          <w:rStyle w:val="Output"/>
        </w:rPr>
      </w:pPr>
      <w:bookmarkStart w:id="69" w:name="OUTPUT_80"/>
      <w:r>
        <w:rPr>
          <w:rStyle w:val="Output"/>
        </w:rPr>
        <w:t>d2 =</w:t>
      </w:r>
    </w:p>
    <w:p w:rsidR="005258B6" w:rsidRPr="005258B6" w:rsidRDefault="006C25CF" w:rsidP="005258B6">
      <w:pPr>
        <w:pStyle w:val="10"/>
        <w:rPr>
          <w:lang w:eastAsia="zh-CN"/>
        </w:rPr>
      </w:pPr>
      <w:r>
        <w:rPr>
          <w:rStyle w:val="Output"/>
        </w:rPr>
        <w:t xml:space="preserve">    4.2000</w:t>
      </w:r>
      <w:r w:rsidR="005258B6">
        <w:rPr>
          <w:rStyle w:val="Output"/>
          <w:lang w:eastAsia="zh-CN"/>
        </w:rPr>
        <w:t xml:space="preserve"> </w:t>
      </w:r>
      <w:bookmarkEnd w:id="69"/>
      <w:r w:rsidR="005258B6" w:rsidRPr="005258B6">
        <w:rPr>
          <w:lang w:eastAsia="zh-CN"/>
        </w:rPr>
        <w:t xml:space="preserve"> </w:t>
      </w:r>
    </w:p>
    <w:p w:rsidR="005258B6" w:rsidRPr="005258B6" w:rsidRDefault="005258B6" w:rsidP="005258B6">
      <w:pPr>
        <w:pStyle w:val="10"/>
        <w:rPr>
          <w:lang w:eastAsia="zh-CN"/>
        </w:rPr>
      </w:pPr>
    </w:p>
    <w:p w:rsidR="00AD6407" w:rsidRPr="0095193C" w:rsidRDefault="00AD6407" w:rsidP="0095193C">
      <w:pPr>
        <w:rPr>
          <w:rFonts w:asciiTheme="minorEastAsia" w:hAnsiTheme="minorEastAsia"/>
          <w:lang w:eastAsia="zh-CN"/>
        </w:rPr>
      </w:pPr>
      <w:r w:rsidRPr="0095193C">
        <w:rPr>
          <w:rFonts w:asciiTheme="minorEastAsia" w:hAnsiTheme="minorEastAsia" w:hint="eastAsia"/>
          <w:lang w:eastAsia="zh-CN"/>
        </w:rPr>
        <w:t>粘土层</w:t>
      </w:r>
      <w:r w:rsidRPr="0095193C">
        <w:rPr>
          <w:rFonts w:asciiTheme="minorEastAsia" w:hAnsiTheme="minorEastAsia"/>
          <w:lang w:eastAsia="zh-CN"/>
        </w:rPr>
        <w:t>地下水位下土的浮容重：</w:t>
      </w:r>
    </w:p>
    <w:p w:rsidR="00801D76" w:rsidRPr="00801D76" w:rsidRDefault="00801D76" w:rsidP="00A47B38">
      <w:pPr>
        <w:rPr>
          <w:rStyle w:val="Input"/>
        </w:rPr>
      </w:pPr>
      <w:bookmarkStart w:id="70" w:name="INPUT_82"/>
      <w:r w:rsidRPr="00801D76">
        <w:rPr>
          <w:rStyle w:val="Input"/>
        </w:rPr>
        <w:t>rho=gamma(2)/g</w:t>
      </w:r>
      <w:r w:rsidR="00F859C0">
        <w:rPr>
          <w:rStyle w:val="Input"/>
        </w:rPr>
        <w:t>%</w:t>
      </w:r>
      <w:r w:rsidR="00F859C0">
        <w:rPr>
          <w:rStyle w:val="Input"/>
          <w:rFonts w:hint="eastAsia"/>
        </w:rPr>
        <w:t>密度</w:t>
      </w:r>
    </w:p>
    <w:p w:rsidR="00801D76" w:rsidRPr="00801D76" w:rsidRDefault="00801D76" w:rsidP="00A47B38">
      <w:pPr>
        <w:rPr>
          <w:rStyle w:val="Input"/>
        </w:rPr>
      </w:pPr>
      <w:r w:rsidRPr="00801D76">
        <w:rPr>
          <w:rStyle w:val="Input"/>
        </w:rPr>
        <w:t>e=Gs*(1+w)/rho-1</w:t>
      </w:r>
      <w:r w:rsidR="00F859C0">
        <w:rPr>
          <w:rStyle w:val="Input"/>
        </w:rPr>
        <w:t>%</w:t>
      </w:r>
      <w:r w:rsidR="00F859C0">
        <w:rPr>
          <w:rStyle w:val="Input"/>
        </w:rPr>
        <w:t>孔隙比</w:t>
      </w:r>
    </w:p>
    <w:p w:rsidR="00801D76" w:rsidRDefault="00801D76" w:rsidP="00801D76">
      <w:pPr>
        <w:pStyle w:val="10"/>
      </w:pPr>
      <w:r w:rsidRPr="00801D76">
        <w:rPr>
          <w:rStyle w:val="Input"/>
        </w:rPr>
        <w:t xml:space="preserve">gammae2=(Gs-1)/(1+e)*gammaw </w:t>
      </w:r>
      <w:bookmarkEnd w:id="70"/>
      <w:r w:rsidR="00F859C0">
        <w:rPr>
          <w:rStyle w:val="Input"/>
        </w:rPr>
        <w:t>%</w:t>
      </w:r>
      <w:r w:rsidR="00F859C0">
        <w:rPr>
          <w:rStyle w:val="Input"/>
          <w:rFonts w:hint="eastAsia"/>
          <w:lang w:eastAsia="zh-CN"/>
        </w:rPr>
        <w:t>浮</w:t>
      </w:r>
      <w:r w:rsidR="00F859C0">
        <w:rPr>
          <w:rStyle w:val="Input"/>
          <w:lang w:eastAsia="zh-CN"/>
        </w:rPr>
        <w:t>容重</w:t>
      </w:r>
      <w:r w:rsidRPr="00801D76">
        <w:t xml:space="preserve"> </w:t>
      </w:r>
    </w:p>
    <w:p w:rsidR="00801D76" w:rsidRPr="00801D76" w:rsidRDefault="00801D76" w:rsidP="00801D76">
      <w:pPr>
        <w:pStyle w:val="10"/>
      </w:pPr>
    </w:p>
    <w:p w:rsidR="006C25CF" w:rsidRDefault="006C25CF" w:rsidP="00801D76">
      <w:pPr>
        <w:pStyle w:val="10"/>
        <w:rPr>
          <w:rStyle w:val="Output"/>
        </w:rPr>
      </w:pPr>
      <w:bookmarkStart w:id="71" w:name="OUTPUT_82"/>
      <w:r>
        <w:rPr>
          <w:rStyle w:val="Output"/>
        </w:rPr>
        <w:t>rho =</w:t>
      </w:r>
    </w:p>
    <w:p w:rsidR="006C25CF" w:rsidRDefault="006C25CF" w:rsidP="00801D76">
      <w:pPr>
        <w:pStyle w:val="10"/>
        <w:rPr>
          <w:rStyle w:val="Output"/>
        </w:rPr>
      </w:pPr>
      <w:r>
        <w:rPr>
          <w:rStyle w:val="Output"/>
        </w:rPr>
        <w:t xml:space="preserve">    1.9388</w:t>
      </w:r>
    </w:p>
    <w:p w:rsidR="006C25CF" w:rsidRDefault="006C25CF" w:rsidP="00801D76">
      <w:pPr>
        <w:pStyle w:val="10"/>
        <w:rPr>
          <w:rStyle w:val="Output"/>
        </w:rPr>
      </w:pPr>
      <w:r>
        <w:rPr>
          <w:rStyle w:val="Output"/>
        </w:rPr>
        <w:t>e =</w:t>
      </w:r>
    </w:p>
    <w:p w:rsidR="006C25CF" w:rsidRDefault="006C25CF" w:rsidP="00801D76">
      <w:pPr>
        <w:pStyle w:val="10"/>
        <w:rPr>
          <w:rStyle w:val="Output"/>
        </w:rPr>
      </w:pPr>
      <w:r>
        <w:rPr>
          <w:rStyle w:val="Output"/>
        </w:rPr>
        <w:t xml:space="preserve">    0.7965</w:t>
      </w:r>
    </w:p>
    <w:p w:rsidR="006C25CF" w:rsidRDefault="006C25CF" w:rsidP="00801D76">
      <w:pPr>
        <w:pStyle w:val="10"/>
        <w:rPr>
          <w:rStyle w:val="Output"/>
        </w:rPr>
      </w:pPr>
      <w:r>
        <w:rPr>
          <w:rStyle w:val="Output"/>
        </w:rPr>
        <w:t>gammae2 =</w:t>
      </w:r>
    </w:p>
    <w:p w:rsidR="00801D76" w:rsidRPr="00801D76" w:rsidRDefault="006C25CF" w:rsidP="00801D76">
      <w:pPr>
        <w:pStyle w:val="10"/>
      </w:pPr>
      <w:r>
        <w:rPr>
          <w:rStyle w:val="Output"/>
        </w:rPr>
        <w:t xml:space="preserve">    9.2736</w:t>
      </w:r>
      <w:r w:rsidR="00801D76">
        <w:rPr>
          <w:rStyle w:val="Output"/>
        </w:rPr>
        <w:t xml:space="preserve"> </w:t>
      </w:r>
      <w:bookmarkEnd w:id="71"/>
      <w:r w:rsidR="00801D76" w:rsidRPr="00801D76">
        <w:t xml:space="preserve"> </w:t>
      </w:r>
    </w:p>
    <w:p w:rsidR="00801D76" w:rsidRPr="00801D76" w:rsidRDefault="00801D76" w:rsidP="00801D76">
      <w:pPr>
        <w:pStyle w:val="10"/>
      </w:pPr>
    </w:p>
    <w:p w:rsidR="00AD6407" w:rsidRPr="0095193C" w:rsidRDefault="00AD6407" w:rsidP="0095193C">
      <w:pPr>
        <w:rPr>
          <w:rFonts w:asciiTheme="minorEastAsia" w:hAnsiTheme="minorEastAsia"/>
        </w:rPr>
      </w:pPr>
      <w:r w:rsidRPr="0095193C">
        <w:rPr>
          <w:rFonts w:asciiTheme="minorEastAsia" w:hAnsiTheme="minorEastAsia" w:hint="eastAsia"/>
        </w:rPr>
        <w:t>下卧层</w:t>
      </w:r>
      <w:r w:rsidRPr="0095193C">
        <w:rPr>
          <w:rFonts w:asciiTheme="minorEastAsia" w:hAnsiTheme="minorEastAsia"/>
        </w:rPr>
        <w:t>以上土的加权平均容重：</w:t>
      </w:r>
    </w:p>
    <w:p w:rsidR="00DA4013" w:rsidRDefault="00DA4013" w:rsidP="00DA4013">
      <w:pPr>
        <w:pStyle w:val="a4"/>
        <w:ind w:firstLine="402"/>
      </w:pPr>
      <w:bookmarkStart w:id="72" w:name="INPUT_83"/>
      <w:r w:rsidRPr="00DA4013">
        <w:rPr>
          <w:rStyle w:val="Input"/>
          <w:rFonts w:hint="eastAsia"/>
        </w:rPr>
        <w:t>ga</w:t>
      </w:r>
      <w:r w:rsidRPr="00DA4013">
        <w:rPr>
          <w:rStyle w:val="Input"/>
        </w:rPr>
        <w:t>mmam2=(gamma(1)*z(1)+gamma(2)*(z</w:t>
      </w:r>
      <w:r>
        <w:rPr>
          <w:rStyle w:val="Input"/>
        </w:rPr>
        <w:t>w</w:t>
      </w:r>
      <w:r w:rsidRPr="00DA4013">
        <w:rPr>
          <w:rStyle w:val="Input"/>
        </w:rPr>
        <w:t>-z(1))+gammae2</w:t>
      </w:r>
      <w:r>
        <w:rPr>
          <w:rStyle w:val="Input"/>
        </w:rPr>
        <w:t>*(z(2)-zw))/z(2)</w:t>
      </w:r>
      <w:r w:rsidRPr="00DA4013">
        <w:rPr>
          <w:rStyle w:val="Input"/>
        </w:rPr>
        <w:t xml:space="preserve"> </w:t>
      </w:r>
      <w:bookmarkEnd w:id="72"/>
      <w:r w:rsidRPr="00DA4013">
        <w:t xml:space="preserve"> </w:t>
      </w:r>
    </w:p>
    <w:p w:rsidR="00DA4013" w:rsidRPr="00DA4013" w:rsidRDefault="00DA4013" w:rsidP="00DA4013">
      <w:pPr>
        <w:pStyle w:val="10"/>
      </w:pPr>
    </w:p>
    <w:p w:rsidR="006C25CF" w:rsidRDefault="006C25CF" w:rsidP="00DA4013">
      <w:pPr>
        <w:pStyle w:val="10"/>
        <w:rPr>
          <w:rStyle w:val="Output"/>
        </w:rPr>
      </w:pPr>
      <w:bookmarkStart w:id="73" w:name="OUTPUT_83"/>
      <w:r>
        <w:rPr>
          <w:rStyle w:val="Output"/>
        </w:rPr>
        <w:t>gammam2 =</w:t>
      </w:r>
    </w:p>
    <w:p w:rsidR="00DA4013" w:rsidRPr="00DA4013" w:rsidRDefault="006C25CF" w:rsidP="00DA4013">
      <w:pPr>
        <w:pStyle w:val="10"/>
        <w:rPr>
          <w:lang w:eastAsia="zh-CN"/>
        </w:rPr>
      </w:pPr>
      <w:r>
        <w:rPr>
          <w:rStyle w:val="Output"/>
        </w:rPr>
        <w:t xml:space="preserve">   12.7188</w:t>
      </w:r>
      <w:r w:rsidR="00DA4013">
        <w:rPr>
          <w:rStyle w:val="Error"/>
          <w:lang w:eastAsia="zh-CN"/>
        </w:rPr>
        <w:t xml:space="preserve"> </w:t>
      </w:r>
      <w:bookmarkEnd w:id="73"/>
      <w:r w:rsidR="00DA4013" w:rsidRPr="00DA4013">
        <w:rPr>
          <w:lang w:eastAsia="zh-CN"/>
        </w:rPr>
        <w:t xml:space="preserve"> </w:t>
      </w:r>
    </w:p>
    <w:p w:rsidR="00DA4013" w:rsidRPr="00DA4013" w:rsidRDefault="00DA4013" w:rsidP="00DA4013">
      <w:pPr>
        <w:pStyle w:val="10"/>
        <w:rPr>
          <w:lang w:eastAsia="zh-CN"/>
        </w:rPr>
      </w:pPr>
    </w:p>
    <w:p w:rsidR="00A11E5F" w:rsidRPr="00343D6A" w:rsidRDefault="00A11E5F" w:rsidP="00A11E5F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AD6407" w:rsidRPr="00DA4013" w:rsidRDefault="00AD6407" w:rsidP="00DA4013">
      <w:pPr>
        <w:rPr>
          <w:rFonts w:asciiTheme="minorEastAsia" w:hAnsiTheme="minorEastAsia"/>
          <w:lang w:eastAsia="zh-CN"/>
        </w:rPr>
      </w:pPr>
      <w:permStart w:id="243956494" w:edGrp="everyone"/>
      <w:r w:rsidRPr="00DA4013">
        <w:rPr>
          <w:rFonts w:asciiTheme="minorEastAsia" w:hAnsiTheme="minorEastAsia" w:hint="eastAsia"/>
          <w:lang w:eastAsia="zh-CN"/>
        </w:rPr>
        <w:t>查表2</w:t>
      </w:r>
      <w:r w:rsidRPr="00DA4013">
        <w:rPr>
          <w:rFonts w:asciiTheme="minorEastAsia" w:hAnsiTheme="minorEastAsia"/>
          <w:lang w:eastAsia="zh-CN"/>
        </w:rPr>
        <w:t>-1</w:t>
      </w:r>
      <w:r w:rsidR="00BF560C">
        <w:rPr>
          <w:rFonts w:asciiTheme="minorEastAsia" w:hAnsiTheme="minorEastAsia"/>
          <w:lang w:eastAsia="zh-CN"/>
        </w:rPr>
        <w:t>5</w:t>
      </w:r>
      <w:r w:rsidRPr="00DA4013">
        <w:rPr>
          <w:rFonts w:asciiTheme="minorEastAsia" w:hAnsiTheme="minorEastAsia" w:hint="eastAsia"/>
          <w:lang w:eastAsia="zh-CN"/>
        </w:rPr>
        <w:t>得</w:t>
      </w:r>
      <w:r w:rsidRPr="00DA4013">
        <w:rPr>
          <w:rFonts w:asciiTheme="minorEastAsia" w:hAnsiTheme="minorEastAsia"/>
          <w:lang w:eastAsia="zh-CN"/>
        </w:rPr>
        <w:t>承载力</w:t>
      </w:r>
      <w:r w:rsidR="00BF560C">
        <w:rPr>
          <w:rFonts w:asciiTheme="minorEastAsia" w:hAnsiTheme="minorEastAsia" w:hint="eastAsia"/>
          <w:lang w:eastAsia="zh-CN"/>
        </w:rPr>
        <w:t>修正</w:t>
      </w:r>
      <w:r w:rsidRPr="00DA4013">
        <w:rPr>
          <w:rFonts w:asciiTheme="minorEastAsia" w:hAnsiTheme="minorEastAsia"/>
          <w:lang w:eastAsia="zh-CN"/>
        </w:rPr>
        <w:t>系数</w:t>
      </w:r>
      <w:r w:rsidR="00DA4013">
        <w:rPr>
          <w:rFonts w:asciiTheme="minorEastAsia" w:hAnsiTheme="minorEastAsia" w:hint="eastAsia"/>
          <w:lang w:eastAsia="zh-CN"/>
        </w:rPr>
        <w:t>:</w:t>
      </w:r>
      <w:r w:rsidRPr="00DA4013">
        <w:rPr>
          <w:rFonts w:asciiTheme="minorEastAsia" w:hAnsiTheme="minorEastAsia" w:hint="eastAsia"/>
          <w:lang w:eastAsia="zh-CN"/>
        </w:rPr>
        <w:t>为</w:t>
      </w:r>
      <w:bookmarkStart w:id="74" w:name="INPUT_85"/>
      <w:proofErr w:type="spellStart"/>
      <w:r w:rsidR="00BF560C">
        <w:rPr>
          <w:rStyle w:val="Input"/>
          <w:lang w:eastAsia="zh-CN"/>
        </w:rPr>
        <w:t>eitad</w:t>
      </w:r>
      <w:proofErr w:type="spellEnd"/>
      <w:r w:rsidR="00DA4013" w:rsidRPr="00DA4013">
        <w:rPr>
          <w:rStyle w:val="Input"/>
          <w:rFonts w:hint="eastAsia"/>
          <w:lang w:eastAsia="zh-CN"/>
        </w:rPr>
        <w:t>=</w:t>
      </w:r>
      <w:r w:rsidR="00BF560C">
        <w:rPr>
          <w:rStyle w:val="Input"/>
          <w:lang w:eastAsia="zh-CN"/>
        </w:rPr>
        <w:t>1.0</w:t>
      </w:r>
      <w:r w:rsidR="00DA4013" w:rsidRPr="00DA4013">
        <w:rPr>
          <w:rStyle w:val="Input"/>
          <w:rFonts w:hint="eastAsia"/>
          <w:lang w:eastAsia="zh-CN"/>
        </w:rPr>
        <w:t>;</w:t>
      </w:r>
      <w:r w:rsidR="00DA4013" w:rsidRPr="00DA4013">
        <w:rPr>
          <w:rStyle w:val="Input"/>
          <w:lang w:eastAsia="zh-CN"/>
        </w:rPr>
        <w:t xml:space="preserve"> </w:t>
      </w:r>
      <w:bookmarkEnd w:id="74"/>
      <w:r w:rsidR="00DA4013" w:rsidRPr="00DA4013">
        <w:rPr>
          <w:lang w:eastAsia="zh-CN"/>
        </w:rPr>
        <w:t xml:space="preserve"> </w:t>
      </w:r>
    </w:p>
    <w:permEnd w:id="243956494"/>
    <w:p w:rsidR="00A11E5F" w:rsidRPr="00343D6A" w:rsidRDefault="00A11E5F" w:rsidP="00A11E5F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A11E5F" w:rsidRDefault="00A11E5F" w:rsidP="00DA4013">
      <w:pPr>
        <w:rPr>
          <w:rFonts w:asciiTheme="minorEastAsia" w:hAnsiTheme="minorEastAsia"/>
        </w:rPr>
      </w:pPr>
    </w:p>
    <w:p w:rsidR="00DA4013" w:rsidRDefault="00AD6407" w:rsidP="00DA4013">
      <w:pPr>
        <w:rPr>
          <w:rStyle w:val="Input"/>
        </w:rPr>
      </w:pPr>
      <w:r w:rsidRPr="0095193C">
        <w:rPr>
          <w:rFonts w:asciiTheme="minorEastAsia" w:hAnsiTheme="minorEastAsia" w:hint="eastAsia"/>
        </w:rPr>
        <w:t>下卧层</w:t>
      </w:r>
      <w:r w:rsidRPr="0095193C">
        <w:rPr>
          <w:rFonts w:asciiTheme="minorEastAsia" w:hAnsiTheme="minorEastAsia"/>
        </w:rPr>
        <w:t>承载力：</w:t>
      </w:r>
      <w:bookmarkStart w:id="75" w:name="INPUT_86"/>
      <w:r w:rsidR="00DA4013" w:rsidRPr="00DA4013">
        <w:rPr>
          <w:rStyle w:val="Input"/>
        </w:rPr>
        <w:t>fasub=</w:t>
      </w:r>
      <w:r w:rsidR="00BF560C">
        <w:rPr>
          <w:rStyle w:val="Input"/>
        </w:rPr>
        <w:t>fak3+eitad*</w:t>
      </w:r>
      <w:r w:rsidR="00DA4013" w:rsidRPr="00DA4013">
        <w:rPr>
          <w:rStyle w:val="Input"/>
        </w:rPr>
        <w:t>gammam2*</w:t>
      </w:r>
      <w:r w:rsidR="00BF560C">
        <w:rPr>
          <w:rStyle w:val="Input"/>
        </w:rPr>
        <w:t>(</w:t>
      </w:r>
      <w:r w:rsidR="00DA4013" w:rsidRPr="00DA4013">
        <w:rPr>
          <w:rStyle w:val="Input"/>
        </w:rPr>
        <w:t>d2</w:t>
      </w:r>
      <w:r w:rsidR="00BF560C">
        <w:rPr>
          <w:rStyle w:val="Input"/>
        </w:rPr>
        <w:t>-0.5)</w:t>
      </w:r>
      <w:r w:rsidR="00DA4013" w:rsidRPr="00DA4013">
        <w:rPr>
          <w:rStyle w:val="Input"/>
        </w:rPr>
        <w:t xml:space="preserve">  </w:t>
      </w:r>
      <w:bookmarkEnd w:id="75"/>
    </w:p>
    <w:p w:rsidR="00DA4013" w:rsidRPr="00DA4013" w:rsidRDefault="00DA4013" w:rsidP="00DA4013">
      <w:pPr>
        <w:pStyle w:val="10"/>
      </w:pPr>
    </w:p>
    <w:p w:rsidR="006C25CF" w:rsidRDefault="006C25CF" w:rsidP="00DA4013">
      <w:pPr>
        <w:pStyle w:val="10"/>
        <w:rPr>
          <w:rStyle w:val="Output"/>
        </w:rPr>
      </w:pPr>
      <w:bookmarkStart w:id="76" w:name="OUTPUT_86"/>
      <w:r>
        <w:rPr>
          <w:rStyle w:val="Output"/>
        </w:rPr>
        <w:t>fasub =</w:t>
      </w:r>
    </w:p>
    <w:p w:rsidR="00DA4013" w:rsidRPr="00DA4013" w:rsidRDefault="006C25CF" w:rsidP="00DA4013">
      <w:pPr>
        <w:pStyle w:val="10"/>
        <w:rPr>
          <w:lang w:eastAsia="zh-CN"/>
        </w:rPr>
      </w:pPr>
      <w:r>
        <w:rPr>
          <w:rStyle w:val="Output"/>
        </w:rPr>
        <w:t xml:space="preserve">  147.0594</w:t>
      </w:r>
      <w:r w:rsidR="00DA4013">
        <w:rPr>
          <w:rStyle w:val="Error"/>
          <w:lang w:eastAsia="zh-CN"/>
        </w:rPr>
        <w:t xml:space="preserve"> </w:t>
      </w:r>
      <w:bookmarkEnd w:id="76"/>
      <w:r w:rsidR="00DA4013" w:rsidRPr="00DA4013">
        <w:rPr>
          <w:lang w:eastAsia="zh-CN"/>
        </w:rPr>
        <w:t xml:space="preserve"> </w:t>
      </w:r>
    </w:p>
    <w:p w:rsidR="00DA4013" w:rsidRPr="00DA4013" w:rsidRDefault="00DA4013" w:rsidP="00DA4013">
      <w:pPr>
        <w:pStyle w:val="10"/>
        <w:rPr>
          <w:lang w:eastAsia="zh-CN"/>
        </w:rPr>
      </w:pPr>
    </w:p>
    <w:p w:rsidR="00AD6407" w:rsidRPr="0095193C" w:rsidRDefault="00AD6407" w:rsidP="0095193C">
      <w:pPr>
        <w:rPr>
          <w:rFonts w:asciiTheme="minorEastAsia" w:hAnsiTheme="minorEastAsia"/>
          <w:lang w:eastAsia="zh-CN"/>
        </w:rPr>
      </w:pPr>
      <w:r w:rsidRPr="0095193C">
        <w:rPr>
          <w:rFonts w:asciiTheme="minorEastAsia" w:hAnsiTheme="minorEastAsia" w:hint="eastAsia"/>
          <w:lang w:eastAsia="zh-CN"/>
        </w:rPr>
        <w:t>求作用于</w:t>
      </w:r>
      <w:r w:rsidRPr="0095193C">
        <w:rPr>
          <w:rFonts w:asciiTheme="minorEastAsia" w:hAnsiTheme="minorEastAsia"/>
          <w:lang w:eastAsia="zh-CN"/>
        </w:rPr>
        <w:t>下卧层上的压力</w:t>
      </w:r>
      <w:r w:rsidRPr="0095193C">
        <w:rPr>
          <w:rFonts w:asciiTheme="minorEastAsia" w:hAnsiTheme="minorEastAsia" w:hint="eastAsia"/>
          <w:lang w:eastAsia="zh-CN"/>
        </w:rPr>
        <w:t>：</w:t>
      </w:r>
    </w:p>
    <w:p w:rsidR="00EC5B47" w:rsidRDefault="00AD6407" w:rsidP="0095193C">
      <w:pPr>
        <w:rPr>
          <w:rStyle w:val="Input"/>
          <w:lang w:eastAsia="zh-CN"/>
        </w:rPr>
      </w:pPr>
      <w:r w:rsidRPr="0095193C">
        <w:rPr>
          <w:rFonts w:asciiTheme="minorEastAsia" w:hAnsiTheme="minorEastAsia" w:hint="eastAsia"/>
          <w:lang w:eastAsia="zh-CN"/>
        </w:rPr>
        <w:t>下卧层顶面</w:t>
      </w:r>
      <w:r w:rsidRPr="0095193C">
        <w:rPr>
          <w:rFonts w:asciiTheme="minorEastAsia" w:hAnsiTheme="minorEastAsia"/>
          <w:lang w:eastAsia="zh-CN"/>
        </w:rPr>
        <w:t>自重压力</w:t>
      </w:r>
      <w:r w:rsidRPr="0095193C">
        <w:rPr>
          <w:rFonts w:asciiTheme="minorEastAsia" w:hAnsiTheme="minorEastAsia" w:hint="eastAsia"/>
          <w:lang w:eastAsia="zh-CN"/>
        </w:rPr>
        <w:t>：</w:t>
      </w:r>
      <w:bookmarkStart w:id="77" w:name="INPUT_87"/>
      <w:r w:rsidR="00EC5B47" w:rsidRPr="00EC5B47">
        <w:rPr>
          <w:rStyle w:val="Input"/>
          <w:rFonts w:hint="eastAsia"/>
          <w:lang w:eastAsia="zh-CN"/>
        </w:rPr>
        <w:t>pcz=</w:t>
      </w:r>
      <w:r w:rsidR="00EC5B47" w:rsidRPr="00EC5B47">
        <w:rPr>
          <w:rStyle w:val="Input"/>
          <w:lang w:eastAsia="zh-CN"/>
        </w:rPr>
        <w:t xml:space="preserve">gammam2*d2 </w:t>
      </w:r>
      <w:bookmarkEnd w:id="77"/>
      <w:r w:rsidR="00EC5B47" w:rsidRPr="00EC5B47">
        <w:rPr>
          <w:rStyle w:val="Input"/>
          <w:lang w:eastAsia="zh-CN"/>
        </w:rPr>
        <w:t xml:space="preserve"> </w:t>
      </w:r>
    </w:p>
    <w:p w:rsidR="00EC5B47" w:rsidRPr="00EC5B47" w:rsidRDefault="00EC5B47" w:rsidP="00EC5B47">
      <w:pPr>
        <w:pStyle w:val="10"/>
        <w:rPr>
          <w:lang w:eastAsia="zh-CN"/>
        </w:rPr>
      </w:pPr>
    </w:p>
    <w:p w:rsidR="006C25CF" w:rsidRDefault="006C25CF" w:rsidP="00EC5B47">
      <w:pPr>
        <w:pStyle w:val="10"/>
        <w:rPr>
          <w:rStyle w:val="Output"/>
        </w:rPr>
      </w:pPr>
      <w:bookmarkStart w:id="78" w:name="OUTPUT_87"/>
      <w:r>
        <w:rPr>
          <w:rStyle w:val="Output"/>
        </w:rPr>
        <w:t>pcz =</w:t>
      </w:r>
    </w:p>
    <w:p w:rsidR="00EC5B47" w:rsidRPr="00EC5B47" w:rsidRDefault="006C25CF" w:rsidP="00EC5B47">
      <w:pPr>
        <w:pStyle w:val="10"/>
      </w:pPr>
      <w:r>
        <w:rPr>
          <w:rStyle w:val="Output"/>
        </w:rPr>
        <w:t xml:space="preserve">   53.4188</w:t>
      </w:r>
      <w:r w:rsidR="00EC5B47">
        <w:rPr>
          <w:rStyle w:val="Output"/>
        </w:rPr>
        <w:t xml:space="preserve"> </w:t>
      </w:r>
      <w:bookmarkEnd w:id="78"/>
      <w:r w:rsidR="00EC5B47" w:rsidRPr="00EC5B47">
        <w:t xml:space="preserve"> </w:t>
      </w:r>
    </w:p>
    <w:p w:rsidR="00EC5B47" w:rsidRPr="00EC5B47" w:rsidRDefault="00EC5B47" w:rsidP="00EC5B47">
      <w:pPr>
        <w:pStyle w:val="10"/>
      </w:pPr>
    </w:p>
    <w:p w:rsidR="00D05A57" w:rsidRDefault="00D05A57" w:rsidP="0095193C">
      <w:r w:rsidRPr="0095193C">
        <w:rPr>
          <w:rFonts w:asciiTheme="minorEastAsia" w:hAnsiTheme="minorEastAsia" w:hint="eastAsia"/>
        </w:rPr>
        <w:t>基</w:t>
      </w:r>
      <w:r w:rsidRPr="0095193C">
        <w:rPr>
          <w:rFonts w:asciiTheme="minorEastAsia" w:hAnsiTheme="minorEastAsia"/>
        </w:rPr>
        <w:t>底</w:t>
      </w:r>
      <w:r w:rsidRPr="0095193C">
        <w:rPr>
          <w:rFonts w:asciiTheme="minorEastAsia" w:hAnsiTheme="minorEastAsia" w:hint="eastAsia"/>
        </w:rPr>
        <w:t>自重压力</w:t>
      </w:r>
      <w:bookmarkStart w:id="79" w:name="INPUT_88"/>
      <w:r w:rsidRPr="00D05A57">
        <w:rPr>
          <w:rStyle w:val="Input"/>
        </w:rPr>
        <w:t xml:space="preserve">pc0=gammam0*d </w:t>
      </w:r>
      <w:bookmarkEnd w:id="79"/>
      <w:r w:rsidRPr="00D05A57">
        <w:t xml:space="preserve"> </w:t>
      </w:r>
    </w:p>
    <w:p w:rsidR="00D05A57" w:rsidRPr="00D05A57" w:rsidRDefault="00D05A57" w:rsidP="00D05A57">
      <w:pPr>
        <w:pStyle w:val="10"/>
      </w:pPr>
    </w:p>
    <w:p w:rsidR="006C25CF" w:rsidRDefault="006C25CF" w:rsidP="00D05A57">
      <w:pPr>
        <w:pStyle w:val="10"/>
        <w:rPr>
          <w:rStyle w:val="Output"/>
        </w:rPr>
      </w:pPr>
      <w:bookmarkStart w:id="80" w:name="OUTPUT_88"/>
      <w:r>
        <w:rPr>
          <w:rStyle w:val="Output"/>
        </w:rPr>
        <w:t>pc0 =</w:t>
      </w:r>
    </w:p>
    <w:p w:rsidR="00D05A57" w:rsidRPr="00D05A57" w:rsidRDefault="006C25CF" w:rsidP="00D05A57">
      <w:pPr>
        <w:pStyle w:val="10"/>
      </w:pPr>
      <w:r>
        <w:rPr>
          <w:rStyle w:val="Output"/>
        </w:rPr>
        <w:t xml:space="preserve">   22.6800</w:t>
      </w:r>
      <w:r w:rsidR="00D05A57">
        <w:rPr>
          <w:rStyle w:val="Output"/>
        </w:rPr>
        <w:t xml:space="preserve"> </w:t>
      </w:r>
      <w:bookmarkEnd w:id="80"/>
      <w:r w:rsidR="00D05A57" w:rsidRPr="00D05A57">
        <w:t xml:space="preserve"> </w:t>
      </w:r>
    </w:p>
    <w:p w:rsidR="00AD6407" w:rsidRPr="00D05A57" w:rsidRDefault="00AD6407" w:rsidP="00D05A57">
      <w:pPr>
        <w:pStyle w:val="10"/>
      </w:pPr>
    </w:p>
    <w:p w:rsidR="00D05A57" w:rsidRDefault="00D05A57" w:rsidP="0095193C">
      <w:r w:rsidRPr="0095193C">
        <w:rPr>
          <w:rFonts w:asciiTheme="minorEastAsia" w:hAnsiTheme="minorEastAsia" w:hint="eastAsia"/>
        </w:rPr>
        <w:t>基</w:t>
      </w:r>
      <w:r w:rsidRPr="0095193C">
        <w:rPr>
          <w:rFonts w:asciiTheme="minorEastAsia" w:hAnsiTheme="minorEastAsia"/>
        </w:rPr>
        <w:t>底</w:t>
      </w:r>
      <w:r w:rsidR="00AD6407" w:rsidRPr="0095193C">
        <w:rPr>
          <w:rFonts w:asciiTheme="minorEastAsia" w:hAnsiTheme="minorEastAsia" w:hint="eastAsia"/>
        </w:rPr>
        <w:t>附加压力</w:t>
      </w:r>
      <w:bookmarkStart w:id="81" w:name="INPUT_89"/>
      <w:r w:rsidRPr="00D05A57">
        <w:rPr>
          <w:rStyle w:val="Input"/>
          <w:rFonts w:hint="eastAsia"/>
        </w:rPr>
        <w:t>p0=p-</w:t>
      </w:r>
      <w:r w:rsidRPr="00D05A57">
        <w:rPr>
          <w:rStyle w:val="Input"/>
        </w:rPr>
        <w:t xml:space="preserve">pc0 </w:t>
      </w:r>
      <w:bookmarkEnd w:id="81"/>
      <w:r w:rsidRPr="00D05A57">
        <w:t xml:space="preserve"> </w:t>
      </w:r>
    </w:p>
    <w:p w:rsidR="00D05A57" w:rsidRPr="00D05A57" w:rsidRDefault="00D05A57" w:rsidP="00D05A57">
      <w:pPr>
        <w:pStyle w:val="10"/>
        <w:rPr>
          <w:lang w:eastAsia="zh-CN"/>
        </w:rPr>
      </w:pPr>
    </w:p>
    <w:p w:rsidR="006C25CF" w:rsidRDefault="006C25CF" w:rsidP="00D05A57">
      <w:pPr>
        <w:pStyle w:val="10"/>
        <w:rPr>
          <w:rStyle w:val="Output"/>
        </w:rPr>
      </w:pPr>
      <w:bookmarkStart w:id="82" w:name="OUTPUT_89"/>
      <w:r>
        <w:rPr>
          <w:rStyle w:val="Output"/>
        </w:rPr>
        <w:t>p0 =</w:t>
      </w:r>
    </w:p>
    <w:p w:rsidR="00343259" w:rsidRDefault="006C25CF" w:rsidP="00D05A57">
      <w:pPr>
        <w:pStyle w:val="10"/>
        <w:rPr>
          <w:lang w:eastAsia="zh-CN"/>
        </w:rPr>
      </w:pPr>
      <w:r>
        <w:rPr>
          <w:rStyle w:val="Output"/>
        </w:rPr>
        <w:t xml:space="preserve">  164.3200</w:t>
      </w:r>
      <w:r w:rsidR="00D05A57">
        <w:rPr>
          <w:rStyle w:val="Output"/>
          <w:lang w:eastAsia="zh-CN"/>
        </w:rPr>
        <w:t xml:space="preserve"> </w:t>
      </w:r>
      <w:bookmarkEnd w:id="82"/>
      <w:r w:rsidR="00D05A57" w:rsidRPr="00D05A57">
        <w:rPr>
          <w:lang w:eastAsia="zh-CN"/>
        </w:rPr>
        <w:t xml:space="preserve"> </w:t>
      </w:r>
    </w:p>
    <w:p w:rsidR="00D05A57" w:rsidRPr="00D05A57" w:rsidRDefault="00D05A57" w:rsidP="00D05A57">
      <w:pPr>
        <w:pStyle w:val="10"/>
        <w:rPr>
          <w:lang w:eastAsia="zh-CN"/>
        </w:rPr>
      </w:pPr>
    </w:p>
    <w:p w:rsidR="00343259" w:rsidRDefault="00D05A57" w:rsidP="00343259">
      <w:pPr>
        <w:pStyle w:val="10"/>
      </w:pPr>
      <w:r w:rsidRPr="00AD6407">
        <w:rPr>
          <w:rFonts w:asciiTheme="minorEastAsia" w:hAnsiTheme="minorEastAsia" w:hint="eastAsia"/>
          <w:lang w:eastAsia="zh-CN"/>
        </w:rPr>
        <w:t>下卧层顶面</w:t>
      </w:r>
      <w:r>
        <w:rPr>
          <w:rFonts w:asciiTheme="minorEastAsia" w:hAnsiTheme="minorEastAsia" w:hint="eastAsia"/>
          <w:lang w:eastAsia="zh-CN"/>
        </w:rPr>
        <w:t>附加</w:t>
      </w:r>
      <w:r w:rsidRPr="00AD6407">
        <w:rPr>
          <w:rFonts w:asciiTheme="minorEastAsia" w:hAnsiTheme="minorEastAsia"/>
          <w:lang w:eastAsia="zh-CN"/>
        </w:rPr>
        <w:t>压力：</w:t>
      </w:r>
      <w:bookmarkStart w:id="83" w:name="INPUT_90"/>
      <w:r w:rsidR="00343259">
        <w:rPr>
          <w:rStyle w:val="Input"/>
        </w:rPr>
        <w:t>pz=b*</w:t>
      </w:r>
      <w:r w:rsidR="00343259" w:rsidRPr="00343259">
        <w:rPr>
          <w:rStyle w:val="Input"/>
        </w:rPr>
        <w:t>p</w:t>
      </w:r>
      <w:r w:rsidR="00343259">
        <w:rPr>
          <w:rStyle w:val="Input"/>
        </w:rPr>
        <w:t>0</w:t>
      </w:r>
      <w:r w:rsidR="00343259" w:rsidRPr="00343259">
        <w:rPr>
          <w:rStyle w:val="Input"/>
        </w:rPr>
        <w:t>/(b+2*</w:t>
      </w:r>
      <w:r w:rsidR="006F4546">
        <w:rPr>
          <w:rStyle w:val="Input"/>
        </w:rPr>
        <w:t>(</w:t>
      </w:r>
      <w:r w:rsidR="00343259" w:rsidRPr="00343259">
        <w:rPr>
          <w:rStyle w:val="Input"/>
        </w:rPr>
        <w:t>d2</w:t>
      </w:r>
      <w:r w:rsidR="006F4546">
        <w:rPr>
          <w:rStyle w:val="Input"/>
        </w:rPr>
        <w:t>-d)</w:t>
      </w:r>
      <w:r w:rsidR="00343259" w:rsidRPr="00343259">
        <w:rPr>
          <w:rStyle w:val="Input"/>
        </w:rPr>
        <w:t xml:space="preserve">*tan(theta)) </w:t>
      </w:r>
      <w:bookmarkEnd w:id="83"/>
      <w:r w:rsidR="00343259" w:rsidRPr="00343259">
        <w:t xml:space="preserve"> </w:t>
      </w:r>
    </w:p>
    <w:p w:rsidR="00343259" w:rsidRPr="00343259" w:rsidRDefault="00343259" w:rsidP="00343259">
      <w:pPr>
        <w:pStyle w:val="21"/>
      </w:pPr>
    </w:p>
    <w:p w:rsidR="006C25CF" w:rsidRDefault="006C25CF" w:rsidP="00343259">
      <w:pPr>
        <w:pStyle w:val="21"/>
        <w:rPr>
          <w:rStyle w:val="Output"/>
          <w:lang w:eastAsia="zh-CN"/>
        </w:rPr>
      </w:pPr>
      <w:bookmarkStart w:id="84" w:name="OUTPUT_90"/>
      <w:proofErr w:type="spellStart"/>
      <w:proofErr w:type="gramStart"/>
      <w:r>
        <w:rPr>
          <w:rStyle w:val="Output"/>
          <w:lang w:eastAsia="zh-CN"/>
        </w:rPr>
        <w:t>pz</w:t>
      </w:r>
      <w:proofErr w:type="spellEnd"/>
      <w:proofErr w:type="gramEnd"/>
      <w:r>
        <w:rPr>
          <w:rStyle w:val="Output"/>
          <w:lang w:eastAsia="zh-CN"/>
        </w:rPr>
        <w:t xml:space="preserve"> =</w:t>
      </w:r>
    </w:p>
    <w:p w:rsidR="00343259" w:rsidRPr="00343259" w:rsidRDefault="006C25CF" w:rsidP="00343259">
      <w:pPr>
        <w:pStyle w:val="21"/>
        <w:rPr>
          <w:lang w:eastAsia="zh-CN"/>
        </w:rPr>
      </w:pPr>
      <w:r>
        <w:rPr>
          <w:rStyle w:val="Output"/>
          <w:lang w:eastAsia="zh-CN"/>
        </w:rPr>
        <w:t xml:space="preserve">   72.2786</w:t>
      </w:r>
      <w:r w:rsidR="00343259">
        <w:rPr>
          <w:rStyle w:val="Output"/>
          <w:lang w:eastAsia="zh-CN"/>
        </w:rPr>
        <w:t xml:space="preserve"> </w:t>
      </w:r>
      <w:bookmarkEnd w:id="84"/>
      <w:r w:rsidR="00343259" w:rsidRPr="00343259">
        <w:rPr>
          <w:lang w:eastAsia="zh-CN"/>
        </w:rPr>
        <w:t xml:space="preserve"> </w:t>
      </w:r>
    </w:p>
    <w:p w:rsidR="00D05A57" w:rsidRPr="00343259" w:rsidRDefault="00D05A57" w:rsidP="00343259">
      <w:pPr>
        <w:pStyle w:val="21"/>
        <w:rPr>
          <w:lang w:eastAsia="zh-CN"/>
        </w:rPr>
      </w:pPr>
    </w:p>
    <w:p w:rsidR="00162E29" w:rsidRDefault="00AD6407" w:rsidP="0095193C">
      <w:pPr>
        <w:rPr>
          <w:lang w:eastAsia="zh-CN"/>
        </w:rPr>
      </w:pPr>
      <w:r w:rsidRPr="0095193C">
        <w:rPr>
          <w:rFonts w:asciiTheme="minorEastAsia" w:hAnsiTheme="minorEastAsia" w:hint="eastAsia"/>
          <w:lang w:eastAsia="zh-CN"/>
        </w:rPr>
        <w:t>下卧层顶面</w:t>
      </w:r>
      <w:r w:rsidRPr="0095193C">
        <w:rPr>
          <w:rFonts w:asciiTheme="minorEastAsia" w:hAnsiTheme="minorEastAsia"/>
          <w:lang w:eastAsia="zh-CN"/>
        </w:rPr>
        <w:t>总压力：</w:t>
      </w:r>
      <w:bookmarkStart w:id="85" w:name="INPUT_91"/>
      <w:r w:rsidR="00162E29" w:rsidRPr="00162E29">
        <w:rPr>
          <w:rStyle w:val="Input"/>
          <w:rFonts w:hint="eastAsia"/>
          <w:lang w:eastAsia="zh-CN"/>
        </w:rPr>
        <w:t>p3=pcz</w:t>
      </w:r>
      <w:r w:rsidR="00162E29" w:rsidRPr="00162E29">
        <w:rPr>
          <w:rStyle w:val="Input"/>
          <w:lang w:eastAsia="zh-CN"/>
        </w:rPr>
        <w:t xml:space="preserve">+pz </w:t>
      </w:r>
      <w:bookmarkEnd w:id="85"/>
      <w:r w:rsidR="00162E29" w:rsidRPr="00162E29">
        <w:rPr>
          <w:lang w:eastAsia="zh-CN"/>
        </w:rPr>
        <w:t xml:space="preserve"> </w:t>
      </w:r>
    </w:p>
    <w:p w:rsidR="00162E29" w:rsidRPr="00162E29" w:rsidRDefault="00162E29" w:rsidP="00162E29">
      <w:pPr>
        <w:pStyle w:val="21"/>
        <w:rPr>
          <w:lang w:eastAsia="zh-CN"/>
        </w:rPr>
      </w:pPr>
    </w:p>
    <w:p w:rsidR="006C25CF" w:rsidRDefault="006C25CF" w:rsidP="00162E29">
      <w:pPr>
        <w:pStyle w:val="21"/>
        <w:rPr>
          <w:rStyle w:val="Output"/>
          <w:lang w:eastAsia="zh-CN"/>
        </w:rPr>
      </w:pPr>
      <w:bookmarkStart w:id="86" w:name="OUTPUT_91"/>
      <w:proofErr w:type="spellStart"/>
      <w:r>
        <w:rPr>
          <w:rStyle w:val="Output"/>
          <w:lang w:eastAsia="zh-CN"/>
        </w:rPr>
        <w:t>p3</w:t>
      </w:r>
      <w:proofErr w:type="spellEnd"/>
      <w:r>
        <w:rPr>
          <w:rStyle w:val="Output"/>
          <w:lang w:eastAsia="zh-CN"/>
        </w:rPr>
        <w:t xml:space="preserve"> =</w:t>
      </w:r>
    </w:p>
    <w:p w:rsidR="00162E29" w:rsidRPr="00162E29" w:rsidRDefault="006C25CF" w:rsidP="00162E29">
      <w:pPr>
        <w:pStyle w:val="21"/>
        <w:rPr>
          <w:lang w:eastAsia="zh-CN"/>
        </w:rPr>
      </w:pPr>
      <w:r>
        <w:rPr>
          <w:rStyle w:val="Output"/>
          <w:lang w:eastAsia="zh-CN"/>
        </w:rPr>
        <w:t xml:space="preserve">  125.6974</w:t>
      </w:r>
      <w:r w:rsidR="00162E29">
        <w:rPr>
          <w:rStyle w:val="Output"/>
          <w:lang w:eastAsia="zh-CN"/>
        </w:rPr>
        <w:t xml:space="preserve"> </w:t>
      </w:r>
      <w:bookmarkEnd w:id="86"/>
      <w:r w:rsidR="00162E29" w:rsidRPr="00162E29">
        <w:rPr>
          <w:lang w:eastAsia="zh-CN"/>
        </w:rPr>
        <w:t xml:space="preserve"> </w:t>
      </w:r>
    </w:p>
    <w:p w:rsidR="00162E29" w:rsidRPr="00162E29" w:rsidRDefault="00162E29" w:rsidP="00162E29">
      <w:pPr>
        <w:pStyle w:val="21"/>
        <w:rPr>
          <w:lang w:eastAsia="zh-CN"/>
        </w:rPr>
      </w:pPr>
    </w:p>
    <w:p w:rsidR="00AD6407" w:rsidRPr="00A47B38" w:rsidRDefault="00AD6407" w:rsidP="00A47B38">
      <w:pPr>
        <w:rPr>
          <w:rFonts w:asciiTheme="minorEastAsia" w:hAnsiTheme="minorEastAsia"/>
          <w:lang w:eastAsia="zh-CN"/>
        </w:rPr>
      </w:pPr>
      <w:r w:rsidRPr="00A47B38">
        <w:rPr>
          <w:rFonts w:asciiTheme="minorEastAsia" w:hAnsiTheme="minorEastAsia" w:hint="eastAsia"/>
          <w:lang w:eastAsia="zh-CN"/>
        </w:rPr>
        <w:t>下卧层承载力验算</w:t>
      </w:r>
    </w:p>
    <w:p w:rsidR="00162E29" w:rsidRDefault="00162E29" w:rsidP="00162E29">
      <w:pPr>
        <w:rPr>
          <w:lang w:eastAsia="zh-CN"/>
        </w:rPr>
      </w:pPr>
      <w:bookmarkStart w:id="87" w:name="INPUT_92"/>
      <w:r w:rsidRPr="00162E29">
        <w:rPr>
          <w:rStyle w:val="Input"/>
          <w:rFonts w:hint="eastAsia"/>
          <w:lang w:eastAsia="zh-CN"/>
        </w:rPr>
        <w:t>fasub</w:t>
      </w:r>
      <w:r w:rsidRPr="00162E29">
        <w:rPr>
          <w:rStyle w:val="Input"/>
          <w:lang w:eastAsia="zh-CN"/>
        </w:rPr>
        <w:t xml:space="preserve"> </w:t>
      </w:r>
      <w:bookmarkEnd w:id="87"/>
      <w:r w:rsidRPr="00162E29">
        <w:rPr>
          <w:lang w:eastAsia="zh-CN"/>
        </w:rPr>
        <w:t xml:space="preserve"> </w:t>
      </w:r>
    </w:p>
    <w:p w:rsidR="00162E29" w:rsidRPr="00162E29" w:rsidRDefault="00162E29" w:rsidP="00162E29">
      <w:pPr>
        <w:pStyle w:val="21"/>
        <w:rPr>
          <w:lang w:eastAsia="zh-CN"/>
        </w:rPr>
      </w:pPr>
    </w:p>
    <w:p w:rsidR="006C25CF" w:rsidRDefault="006C25CF" w:rsidP="00162E29">
      <w:pPr>
        <w:pStyle w:val="21"/>
        <w:rPr>
          <w:rStyle w:val="Output"/>
        </w:rPr>
      </w:pPr>
      <w:bookmarkStart w:id="88" w:name="OUTPUT_92"/>
      <w:r>
        <w:rPr>
          <w:rStyle w:val="Output"/>
        </w:rPr>
        <w:t>fasub =</w:t>
      </w:r>
    </w:p>
    <w:p w:rsidR="0087589C" w:rsidRDefault="006C25CF" w:rsidP="00162E29">
      <w:pPr>
        <w:pStyle w:val="21"/>
      </w:pPr>
      <w:r>
        <w:rPr>
          <w:rStyle w:val="Output"/>
        </w:rPr>
        <w:t xml:space="preserve">  147.0594</w:t>
      </w:r>
      <w:r w:rsidR="00162E29">
        <w:rPr>
          <w:rStyle w:val="Output"/>
        </w:rPr>
        <w:t xml:space="preserve"> </w:t>
      </w:r>
      <w:bookmarkEnd w:id="88"/>
      <w:r w:rsidR="00162E29" w:rsidRPr="00162E29">
        <w:t xml:space="preserve"> </w:t>
      </w:r>
    </w:p>
    <w:p w:rsidR="00162E29" w:rsidRPr="00162E29" w:rsidRDefault="00162E29" w:rsidP="00162E29">
      <w:pPr>
        <w:pStyle w:val="21"/>
      </w:pPr>
    </w:p>
    <w:p w:rsidR="007B5D5B" w:rsidRPr="007B5D5B" w:rsidRDefault="007B5D5B" w:rsidP="007B5D5B">
      <w:pPr>
        <w:pStyle w:val="30"/>
        <w:rPr>
          <w:rStyle w:val="AutoInit"/>
        </w:rPr>
      </w:pPr>
      <w:bookmarkStart w:id="89" w:name="AUTOINIT_127"/>
      <w:r w:rsidRPr="007B5D5B">
        <w:rPr>
          <w:rStyle w:val="AutoInit"/>
          <w:rFonts w:hint="eastAsia"/>
        </w:rPr>
        <w:t>c</w:t>
      </w:r>
      <w:r w:rsidRPr="007B5D5B">
        <w:rPr>
          <w:rStyle w:val="AutoInit"/>
        </w:rPr>
        <w:t>heck='</w:t>
      </w:r>
      <w:r w:rsidRPr="007B5D5B">
        <w:rPr>
          <w:rStyle w:val="AutoInit"/>
          <w:rFonts w:hint="eastAsia"/>
        </w:rPr>
        <w:t>下卧层承载力是</w:t>
      </w:r>
      <w:r w:rsidRPr="007B5D5B">
        <w:rPr>
          <w:rStyle w:val="AutoInit"/>
        </w:rPr>
        <w:t>否</w:t>
      </w:r>
      <w:r w:rsidRPr="007B5D5B">
        <w:rPr>
          <w:rStyle w:val="AutoInit"/>
          <w:rFonts w:hint="eastAsia"/>
        </w:rPr>
        <w:t>满足</w:t>
      </w:r>
      <w:r w:rsidRPr="007B5D5B">
        <w:rPr>
          <w:rStyle w:val="AutoInit"/>
        </w:rPr>
        <w:t>要求</w:t>
      </w:r>
      <w:r w:rsidRPr="007B5D5B">
        <w:rPr>
          <w:rStyle w:val="AutoInit"/>
          <w:rFonts w:hint="eastAsia"/>
        </w:rPr>
        <w:t>:</w:t>
      </w:r>
      <w:r w:rsidRPr="007B5D5B">
        <w:rPr>
          <w:rStyle w:val="AutoInit"/>
        </w:rPr>
        <w:t xml:space="preserve">';  </w:t>
      </w:r>
    </w:p>
    <w:p w:rsidR="007B5D5B" w:rsidRPr="007B5D5B" w:rsidRDefault="007B5D5B" w:rsidP="007B5D5B">
      <w:pPr>
        <w:pStyle w:val="30"/>
        <w:rPr>
          <w:rStyle w:val="AutoInit"/>
        </w:rPr>
      </w:pPr>
      <w:r w:rsidRPr="007B5D5B">
        <w:rPr>
          <w:rStyle w:val="AutoInit"/>
          <w:rFonts w:hint="eastAsia"/>
        </w:rPr>
        <w:t>if</w:t>
      </w:r>
      <w:r w:rsidRPr="007B5D5B">
        <w:rPr>
          <w:rStyle w:val="AutoInit"/>
        </w:rPr>
        <w:t xml:space="preserve"> p3&lt;</w:t>
      </w:r>
      <w:r>
        <w:rPr>
          <w:rStyle w:val="AutoInit"/>
        </w:rPr>
        <w:t>=</w:t>
      </w:r>
      <w:r w:rsidRPr="007B5D5B">
        <w:rPr>
          <w:rStyle w:val="AutoInit"/>
        </w:rPr>
        <w:t xml:space="preserve">fasub conclusion={[str];[check];['YES!'];[str]}   </w:t>
      </w:r>
    </w:p>
    <w:p w:rsidR="007B5D5B" w:rsidRPr="007B5D5B" w:rsidRDefault="007B5D5B" w:rsidP="007B5D5B">
      <w:pPr>
        <w:pStyle w:val="30"/>
        <w:rPr>
          <w:rStyle w:val="AutoInit"/>
        </w:rPr>
      </w:pPr>
      <w:r w:rsidRPr="007B5D5B">
        <w:rPr>
          <w:rStyle w:val="AutoInit"/>
        </w:rPr>
        <w:t xml:space="preserve">else conclusion={[str];[check];['NO!'];[str]}  </w:t>
      </w:r>
    </w:p>
    <w:p w:rsidR="007B5D5B" w:rsidRDefault="007B5D5B" w:rsidP="007B5D5B">
      <w:pPr>
        <w:pStyle w:val="30"/>
        <w:rPr>
          <w:rStyle w:val="AutoInit"/>
        </w:rPr>
      </w:pPr>
      <w:r w:rsidRPr="007B5D5B">
        <w:rPr>
          <w:rStyle w:val="AutoInit"/>
        </w:rPr>
        <w:t xml:space="preserve">end  </w:t>
      </w:r>
      <w:bookmarkEnd w:id="89"/>
    </w:p>
    <w:p w:rsidR="007B5D5B" w:rsidRPr="007B5D5B" w:rsidRDefault="007B5D5B" w:rsidP="007B5D5B">
      <w:pPr>
        <w:pStyle w:val="30"/>
      </w:pPr>
    </w:p>
    <w:p w:rsidR="006C25CF" w:rsidRDefault="006C25CF" w:rsidP="007B5D5B">
      <w:pPr>
        <w:pStyle w:val="30"/>
        <w:rPr>
          <w:rStyle w:val="Output"/>
        </w:rPr>
      </w:pPr>
      <w:bookmarkStart w:id="90" w:name="OUTPUT_127"/>
      <w:r>
        <w:rPr>
          <w:rStyle w:val="Output"/>
        </w:rPr>
        <w:t xml:space="preserve">conclusion = </w:t>
      </w:r>
    </w:p>
    <w:p w:rsidR="006C25CF" w:rsidRDefault="006C25CF" w:rsidP="007B5D5B">
      <w:pPr>
        <w:pStyle w:val="30"/>
        <w:rPr>
          <w:rStyle w:val="Output"/>
        </w:rPr>
      </w:pPr>
      <w:r>
        <w:rPr>
          <w:rStyle w:val="Output"/>
        </w:rPr>
        <w:t xml:space="preserve">    '*****************************************************************'</w:t>
      </w:r>
    </w:p>
    <w:p w:rsidR="006C25CF" w:rsidRDefault="006C25CF" w:rsidP="007B5D5B">
      <w:pPr>
        <w:pStyle w:val="30"/>
        <w:rPr>
          <w:rStyle w:val="Output"/>
        </w:rPr>
      </w:pPr>
      <w:r>
        <w:rPr>
          <w:rStyle w:val="Output"/>
          <w:rFonts w:hint="eastAsia"/>
        </w:rPr>
        <w:t xml:space="preserve">    '</w:t>
      </w:r>
      <w:r>
        <w:rPr>
          <w:rStyle w:val="Output"/>
          <w:rFonts w:hint="eastAsia"/>
        </w:rPr>
        <w:t>下卧层承载力是否满足要求</w:t>
      </w:r>
      <w:r>
        <w:rPr>
          <w:rStyle w:val="Output"/>
          <w:rFonts w:hint="eastAsia"/>
        </w:rPr>
        <w:t>:'</w:t>
      </w:r>
    </w:p>
    <w:p w:rsidR="006C25CF" w:rsidRDefault="006C25CF" w:rsidP="007B5D5B">
      <w:pPr>
        <w:pStyle w:val="30"/>
        <w:rPr>
          <w:rStyle w:val="Output"/>
        </w:rPr>
      </w:pPr>
      <w:r>
        <w:rPr>
          <w:rStyle w:val="Output"/>
        </w:rPr>
        <w:t xml:space="preserve">    'YES!'</w:t>
      </w:r>
    </w:p>
    <w:p w:rsidR="007B5D5B" w:rsidRPr="007B5D5B" w:rsidRDefault="006C25CF" w:rsidP="007B5D5B">
      <w:pPr>
        <w:pStyle w:val="30"/>
      </w:pPr>
      <w:r>
        <w:rPr>
          <w:rStyle w:val="Output"/>
        </w:rPr>
        <w:t xml:space="preserve">    '*****************************************************************'</w:t>
      </w:r>
      <w:r w:rsidR="007B5D5B">
        <w:rPr>
          <w:rStyle w:val="Output"/>
        </w:rPr>
        <w:t xml:space="preserve"> </w:t>
      </w:r>
      <w:bookmarkEnd w:id="90"/>
      <w:r w:rsidR="007B5D5B" w:rsidRPr="007B5D5B">
        <w:t xml:space="preserve"> </w:t>
      </w:r>
    </w:p>
    <w:p w:rsidR="007B5D5B" w:rsidRPr="007B5D5B" w:rsidRDefault="007B5D5B" w:rsidP="007B5D5B">
      <w:pPr>
        <w:pStyle w:val="30"/>
      </w:pPr>
    </w:p>
    <w:p w:rsidR="00162E29" w:rsidRPr="00162E29" w:rsidRDefault="00162E29" w:rsidP="00162E29">
      <w:pPr>
        <w:pStyle w:val="21"/>
      </w:pPr>
    </w:p>
    <w:p w:rsidR="00AD6407" w:rsidRPr="00AD6407" w:rsidRDefault="00AD6407" w:rsidP="007B38D0">
      <w:pPr>
        <w:pStyle w:val="2"/>
        <w:ind w:right="74"/>
      </w:pPr>
      <w:r w:rsidRPr="00AD6407">
        <w:rPr>
          <w:rFonts w:hint="eastAsia"/>
        </w:rPr>
        <w:t>计算沉降量</w:t>
      </w:r>
    </w:p>
    <w:p w:rsidR="00AD6407" w:rsidRPr="00436A98" w:rsidRDefault="00AD6407" w:rsidP="00436A98">
      <w:pPr>
        <w:rPr>
          <w:rFonts w:asciiTheme="minorEastAsia" w:hAnsiTheme="minorEastAsia"/>
          <w:lang w:eastAsia="zh-CN"/>
        </w:rPr>
      </w:pPr>
      <w:r w:rsidRPr="00436A98">
        <w:rPr>
          <w:rFonts w:asciiTheme="minorEastAsia" w:hAnsiTheme="minorEastAsia" w:hint="eastAsia"/>
          <w:lang w:eastAsia="zh-CN"/>
        </w:rPr>
        <w:t>按照分层总和法</w:t>
      </w:r>
      <w:r w:rsidRPr="00436A98">
        <w:rPr>
          <w:rFonts w:asciiTheme="minorEastAsia" w:hAnsiTheme="minorEastAsia"/>
          <w:lang w:eastAsia="zh-CN"/>
        </w:rPr>
        <w:t>计算沉降量</w:t>
      </w:r>
    </w:p>
    <w:p w:rsidR="00AD6407" w:rsidRPr="00436A98" w:rsidRDefault="00AD6407" w:rsidP="00436A98">
      <w:pPr>
        <w:rPr>
          <w:rFonts w:asciiTheme="minorEastAsia" w:hAnsiTheme="minorEastAsia"/>
        </w:rPr>
      </w:pPr>
      <w:r w:rsidRPr="00436A98">
        <w:rPr>
          <w:rFonts w:asciiTheme="minorEastAsia" w:hAnsiTheme="minorEastAsia" w:hint="eastAsia"/>
        </w:rPr>
        <w:t>计算取单位长度</w:t>
      </w:r>
      <w:r w:rsidRPr="00436A98">
        <w:rPr>
          <w:rFonts w:asciiTheme="minorEastAsia" w:hAnsiTheme="minorEastAsia"/>
        </w:rPr>
        <w:t>。</w:t>
      </w:r>
    </w:p>
    <w:p w:rsidR="001B5F67" w:rsidRDefault="001B5F67" w:rsidP="00436A98">
      <w:pPr>
        <w:rPr>
          <w:rStyle w:val="Input"/>
        </w:rPr>
      </w:pPr>
      <w:r w:rsidRPr="00436A98">
        <w:rPr>
          <w:rFonts w:asciiTheme="minorEastAsia" w:hAnsiTheme="minorEastAsia" w:hint="eastAsia"/>
        </w:rPr>
        <w:lastRenderedPageBreak/>
        <w:t>基底</w:t>
      </w:r>
      <w:r w:rsidRPr="00436A98">
        <w:rPr>
          <w:rFonts w:asciiTheme="minorEastAsia" w:hAnsiTheme="minorEastAsia"/>
        </w:rPr>
        <w:t>压力：</w:t>
      </w:r>
      <w:bookmarkStart w:id="91" w:name="INPUT_94"/>
      <w:r w:rsidRPr="001B5F67">
        <w:rPr>
          <w:rStyle w:val="Input"/>
          <w:rFonts w:hint="eastAsia"/>
        </w:rPr>
        <w:t>p</w:t>
      </w:r>
      <w:r>
        <w:rPr>
          <w:rStyle w:val="Input"/>
        </w:rPr>
        <w:t>q</w:t>
      </w:r>
      <w:r w:rsidRPr="001B5F67">
        <w:rPr>
          <w:rStyle w:val="Input"/>
          <w:rFonts w:hint="eastAsia"/>
        </w:rPr>
        <w:t>=</w:t>
      </w:r>
      <w:r w:rsidRPr="001B5F67">
        <w:rPr>
          <w:rStyle w:val="Input"/>
        </w:rPr>
        <w:t>(</w:t>
      </w:r>
      <w:r>
        <w:rPr>
          <w:rStyle w:val="Input"/>
          <w:rFonts w:hint="eastAsia"/>
        </w:rPr>
        <w:t>Sq</w:t>
      </w:r>
      <w:r w:rsidRPr="001B5F67">
        <w:rPr>
          <w:rStyle w:val="Input"/>
          <w:rFonts w:hint="eastAsia"/>
        </w:rPr>
        <w:t>+</w:t>
      </w:r>
      <w:r w:rsidRPr="001B5F67">
        <w:rPr>
          <w:rStyle w:val="Input"/>
        </w:rPr>
        <w:t xml:space="preserve">gammam*dm)/b </w:t>
      </w:r>
    </w:p>
    <w:bookmarkEnd w:id="91"/>
    <w:p w:rsidR="001B5F67" w:rsidRPr="001B5F67" w:rsidRDefault="001B5F67" w:rsidP="001B5F67">
      <w:pPr>
        <w:pStyle w:val="21"/>
      </w:pPr>
    </w:p>
    <w:p w:rsidR="006C25CF" w:rsidRDefault="006C25CF" w:rsidP="001B5F67">
      <w:pPr>
        <w:pStyle w:val="21"/>
        <w:rPr>
          <w:rStyle w:val="Output"/>
        </w:rPr>
      </w:pPr>
      <w:bookmarkStart w:id="92" w:name="OUTPUT_94"/>
      <w:r>
        <w:rPr>
          <w:rStyle w:val="Output"/>
        </w:rPr>
        <w:t>pq =</w:t>
      </w:r>
    </w:p>
    <w:p w:rsidR="0087589C" w:rsidRDefault="006C25CF" w:rsidP="001B5F67">
      <w:pPr>
        <w:pStyle w:val="21"/>
      </w:pPr>
      <w:r>
        <w:rPr>
          <w:rStyle w:val="Output"/>
        </w:rPr>
        <w:t xml:space="preserve">  163.5000</w:t>
      </w:r>
      <w:r w:rsidR="001B5F67">
        <w:rPr>
          <w:rStyle w:val="Output"/>
        </w:rPr>
        <w:t xml:space="preserve"> </w:t>
      </w:r>
      <w:bookmarkEnd w:id="92"/>
      <w:r w:rsidR="001B5F67" w:rsidRPr="001B5F67">
        <w:t xml:space="preserve"> </w:t>
      </w:r>
    </w:p>
    <w:p w:rsidR="001B5F67" w:rsidRDefault="001B5F67" w:rsidP="001B5F67">
      <w:pPr>
        <w:pStyle w:val="21"/>
      </w:pPr>
    </w:p>
    <w:p w:rsidR="001B5F67" w:rsidRDefault="001B5F67" w:rsidP="00436A98">
      <w:pPr>
        <w:pStyle w:val="21"/>
        <w:rPr>
          <w:rStyle w:val="Input"/>
          <w:lang w:eastAsia="zh-CN"/>
        </w:rPr>
      </w:pPr>
      <w:r>
        <w:rPr>
          <w:rFonts w:hint="eastAsia"/>
          <w:lang w:eastAsia="zh-CN"/>
        </w:rPr>
        <w:t>基底</w:t>
      </w:r>
      <w:r>
        <w:rPr>
          <w:lang w:eastAsia="zh-CN"/>
        </w:rPr>
        <w:t>附加压力：</w:t>
      </w:r>
      <w:bookmarkStart w:id="93" w:name="INPUT_95"/>
      <w:r w:rsidRPr="001B5F67">
        <w:rPr>
          <w:rStyle w:val="Input"/>
          <w:lang w:eastAsia="zh-CN"/>
        </w:rPr>
        <w:t xml:space="preserve">pq0=pq-pc0 </w:t>
      </w:r>
      <w:bookmarkEnd w:id="93"/>
      <w:r w:rsidRPr="001B5F67">
        <w:rPr>
          <w:rStyle w:val="Input"/>
          <w:lang w:eastAsia="zh-CN"/>
        </w:rPr>
        <w:t xml:space="preserve"> </w:t>
      </w:r>
    </w:p>
    <w:p w:rsidR="001B5F67" w:rsidRPr="001B5F67" w:rsidRDefault="001B5F67" w:rsidP="001B5F67">
      <w:pPr>
        <w:pStyle w:val="21"/>
        <w:rPr>
          <w:lang w:eastAsia="zh-CN"/>
        </w:rPr>
      </w:pPr>
    </w:p>
    <w:p w:rsidR="006C25CF" w:rsidRDefault="006C25CF" w:rsidP="001B5F67">
      <w:pPr>
        <w:pStyle w:val="21"/>
        <w:rPr>
          <w:rStyle w:val="Output"/>
        </w:rPr>
      </w:pPr>
      <w:bookmarkStart w:id="94" w:name="OUTPUT_95"/>
      <w:r>
        <w:rPr>
          <w:rStyle w:val="Output"/>
        </w:rPr>
        <w:t>pq0 =</w:t>
      </w:r>
    </w:p>
    <w:p w:rsidR="0087589C" w:rsidRDefault="006C25CF" w:rsidP="001B5F67">
      <w:pPr>
        <w:pStyle w:val="21"/>
        <w:rPr>
          <w:lang w:eastAsia="zh-CN"/>
        </w:rPr>
      </w:pPr>
      <w:r>
        <w:rPr>
          <w:rStyle w:val="Output"/>
        </w:rPr>
        <w:t xml:space="preserve">  140.8200</w:t>
      </w:r>
      <w:r w:rsidR="001B5F67">
        <w:rPr>
          <w:rStyle w:val="Output"/>
          <w:lang w:eastAsia="zh-CN"/>
        </w:rPr>
        <w:t xml:space="preserve"> </w:t>
      </w:r>
      <w:bookmarkEnd w:id="94"/>
      <w:r w:rsidR="001B5F67" w:rsidRPr="001B5F67">
        <w:rPr>
          <w:lang w:eastAsia="zh-CN"/>
        </w:rPr>
        <w:t xml:space="preserve"> </w:t>
      </w:r>
    </w:p>
    <w:p w:rsidR="001B5F67" w:rsidRPr="001B5F67" w:rsidRDefault="001B5F67" w:rsidP="001B5F67">
      <w:pPr>
        <w:pStyle w:val="21"/>
        <w:rPr>
          <w:lang w:eastAsia="zh-CN"/>
        </w:rPr>
      </w:pPr>
    </w:p>
    <w:p w:rsidR="009A05FA" w:rsidRPr="00343D6A" w:rsidRDefault="009A05FA" w:rsidP="009A05FA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9A05FA" w:rsidRDefault="009A05FA" w:rsidP="009A05FA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输入</w:t>
      </w:r>
      <w:r>
        <w:rPr>
          <w:rFonts w:asciiTheme="minorEastAsia" w:hAnsiTheme="minorEastAsia"/>
          <w:lang w:eastAsia="zh-CN"/>
        </w:rPr>
        <w:t>计算</w:t>
      </w:r>
      <w:r>
        <w:rPr>
          <w:rFonts w:asciiTheme="minorEastAsia" w:hAnsiTheme="minorEastAsia" w:hint="eastAsia"/>
          <w:lang w:eastAsia="zh-CN"/>
        </w:rPr>
        <w:t>厚</w:t>
      </w:r>
      <w:r>
        <w:rPr>
          <w:rFonts w:asciiTheme="minorEastAsia" w:hAnsiTheme="minorEastAsia"/>
          <w:lang w:eastAsia="zh-CN"/>
        </w:rPr>
        <w:t>度</w:t>
      </w:r>
      <w:r>
        <w:rPr>
          <w:rFonts w:asciiTheme="minorEastAsia" w:hAnsiTheme="minorEastAsia" w:hint="eastAsia"/>
          <w:lang w:eastAsia="zh-CN"/>
        </w:rPr>
        <w:t>:</w:t>
      </w:r>
    </w:p>
    <w:p w:rsidR="009A05FA" w:rsidRPr="00DA4013" w:rsidRDefault="009A05FA" w:rsidP="009A05FA">
      <w:pPr>
        <w:rPr>
          <w:rFonts w:asciiTheme="minorEastAsia" w:hAnsiTheme="minorEastAsia"/>
          <w:lang w:eastAsia="zh-CN"/>
        </w:rPr>
      </w:pPr>
      <w:bookmarkStart w:id="95" w:name="INPUT_141"/>
      <w:permStart w:id="762249807" w:edGrp="everyone"/>
      <w:proofErr w:type="gramStart"/>
      <w:r w:rsidRPr="009A05FA">
        <w:rPr>
          <w:rStyle w:val="Input"/>
          <w:rFonts w:hint="eastAsia"/>
        </w:rPr>
        <w:t>d</w:t>
      </w:r>
      <w:r w:rsidR="00856579">
        <w:rPr>
          <w:rStyle w:val="Input"/>
          <w:rFonts w:hint="eastAsia"/>
        </w:rPr>
        <w:t>eep=</w:t>
      </w:r>
      <w:proofErr w:type="gramEnd"/>
      <w:r w:rsidR="00856579">
        <w:rPr>
          <w:rStyle w:val="Input"/>
          <w:rFonts w:hint="eastAsia"/>
        </w:rPr>
        <w:t>1</w:t>
      </w:r>
      <w:r w:rsidR="00856579">
        <w:rPr>
          <w:rStyle w:val="Input"/>
        </w:rPr>
        <w:t>0</w:t>
      </w:r>
      <w:r w:rsidRPr="009A05FA">
        <w:rPr>
          <w:rStyle w:val="Input"/>
          <w:rFonts w:hint="eastAsia"/>
        </w:rPr>
        <w:t>;</w:t>
      </w:r>
      <w:r w:rsidRPr="009A05FA">
        <w:rPr>
          <w:rStyle w:val="Input"/>
        </w:rPr>
        <w:t xml:space="preserve">  </w:t>
      </w:r>
      <w:bookmarkEnd w:id="95"/>
      <w:r w:rsidR="003538BC" w:rsidRPr="00592377">
        <w:rPr>
          <w:rStyle w:val="Input"/>
          <w:color w:val="auto"/>
        </w:rPr>
        <w:t>m</w:t>
      </w:r>
    </w:p>
    <w:permEnd w:id="762249807"/>
    <w:p w:rsidR="009A05FA" w:rsidRPr="00343D6A" w:rsidRDefault="009A05FA" w:rsidP="009A05FA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9A05FA" w:rsidRDefault="009A05FA" w:rsidP="009A05FA">
      <w:pPr>
        <w:rPr>
          <w:rFonts w:asciiTheme="minorEastAsia" w:hAnsiTheme="minorEastAsia"/>
          <w:lang w:eastAsia="zh-CN"/>
        </w:rPr>
      </w:pPr>
    </w:p>
    <w:p w:rsidR="009A05FA" w:rsidRDefault="009A05FA" w:rsidP="001B5F67">
      <w:pPr>
        <w:pStyle w:val="21"/>
        <w:rPr>
          <w:lang w:eastAsia="zh-CN"/>
        </w:rPr>
      </w:pPr>
    </w:p>
    <w:p w:rsidR="001B5F67" w:rsidRDefault="00FE1D3C" w:rsidP="001B5F67">
      <w:pPr>
        <w:pStyle w:val="21"/>
        <w:rPr>
          <w:lang w:eastAsia="zh-CN"/>
        </w:rPr>
      </w:pPr>
      <w:r>
        <w:rPr>
          <w:rFonts w:hint="eastAsia"/>
          <w:lang w:eastAsia="zh-CN"/>
        </w:rPr>
        <w:t>查</w:t>
      </w:r>
      <w:r>
        <w:rPr>
          <w:lang w:eastAsia="zh-CN"/>
        </w:rPr>
        <w:t>表</w:t>
      </w:r>
      <w:r>
        <w:rPr>
          <w:rFonts w:hint="eastAsia"/>
          <w:lang w:eastAsia="zh-CN"/>
        </w:rPr>
        <w:t>2</w:t>
      </w:r>
      <w:r>
        <w:rPr>
          <w:lang w:eastAsia="zh-CN"/>
        </w:rPr>
        <w:t>-19</w:t>
      </w:r>
      <w:r>
        <w:rPr>
          <w:rFonts w:hint="eastAsia"/>
          <w:lang w:eastAsia="zh-CN"/>
        </w:rPr>
        <w:t>得</w:t>
      </w:r>
      <w:r>
        <w:rPr>
          <w:lang w:eastAsia="zh-CN"/>
        </w:rPr>
        <w:t>平均附加应力系数：</w:t>
      </w:r>
    </w:p>
    <w:p w:rsidR="009A05FA" w:rsidRDefault="009A05FA" w:rsidP="001B5F67">
      <w:pPr>
        <w:pStyle w:val="21"/>
        <w:rPr>
          <w:lang w:eastAsia="zh-CN"/>
        </w:rPr>
      </w:pPr>
    </w:p>
    <w:p w:rsidR="00FE1D3C" w:rsidRDefault="00FE1D3C" w:rsidP="00872565">
      <w:pPr>
        <w:pStyle w:val="21"/>
        <w:rPr>
          <w:rStyle w:val="AutoInit"/>
        </w:rPr>
      </w:pPr>
      <w:bookmarkStart w:id="96" w:name="AUTOINIT_98"/>
      <w:r w:rsidRPr="00872565">
        <w:rPr>
          <w:rStyle w:val="AutoInit"/>
        </w:rPr>
        <w:t>alpha=[1 0.993 0.963 0.915 0.86 0.807 0.758 0.714 0.675 0.638 0.606 0.577 0.551 0.528 0.506 0.487 0.468 0.452 0.436 0.422 0.408 0.396 0.384 0.373 0.362 0.352];</w:t>
      </w:r>
    </w:p>
    <w:p w:rsidR="00FE1D3C" w:rsidRPr="00872565" w:rsidRDefault="007E62BF" w:rsidP="00872565">
      <w:pPr>
        <w:pStyle w:val="21"/>
        <w:rPr>
          <w:rStyle w:val="AutoInit"/>
        </w:rPr>
      </w:pPr>
      <w:r>
        <w:rPr>
          <w:rStyle w:val="AutoInit"/>
        </w:rPr>
        <w:t>cz=b*</w:t>
      </w:r>
      <w:r w:rsidR="0017628A">
        <w:rPr>
          <w:rStyle w:val="AutoInit"/>
          <w:rFonts w:hint="eastAsia"/>
          <w:lang w:eastAsia="zh-CN"/>
        </w:rPr>
        <w:t>[</w:t>
      </w:r>
      <w:r w:rsidR="00FE1D3C" w:rsidRPr="00872565">
        <w:rPr>
          <w:rStyle w:val="AutoInit"/>
        </w:rPr>
        <w:t>0</w:t>
      </w:r>
      <w:r>
        <w:rPr>
          <w:rStyle w:val="AutoInit"/>
        </w:rPr>
        <w:t>:0.2:</w:t>
      </w:r>
      <w:r w:rsidR="009A05FA">
        <w:rPr>
          <w:rStyle w:val="AutoInit"/>
        </w:rPr>
        <w:t>deep</w:t>
      </w:r>
      <w:r w:rsidR="00B422DD">
        <w:rPr>
          <w:rStyle w:val="AutoInit"/>
        </w:rPr>
        <w:t>/b</w:t>
      </w:r>
      <w:r w:rsidR="0017628A">
        <w:rPr>
          <w:rStyle w:val="AutoInit"/>
          <w:rFonts w:hint="eastAsia"/>
          <w:lang w:eastAsia="zh-CN"/>
        </w:rPr>
        <w:t>]</w:t>
      </w:r>
      <w:r w:rsidR="00FE1D3C" w:rsidRPr="00872565">
        <w:rPr>
          <w:rStyle w:val="AutoInit"/>
        </w:rPr>
        <w:t>;</w:t>
      </w:r>
    </w:p>
    <w:p w:rsidR="009D6509" w:rsidRDefault="00872565" w:rsidP="00872565">
      <w:pPr>
        <w:pStyle w:val="21"/>
      </w:pPr>
      <w:r w:rsidRPr="00872565">
        <w:rPr>
          <w:rStyle w:val="AutoInit"/>
        </w:rPr>
        <w:t>cn=</w:t>
      </w:r>
      <w:r w:rsidR="009D6509">
        <w:rPr>
          <w:rStyle w:val="AutoInit"/>
        </w:rPr>
        <w:t>min(</w:t>
      </w:r>
      <w:r w:rsidR="00FE1D3C" w:rsidRPr="00872565">
        <w:rPr>
          <w:rStyle w:val="AutoInit"/>
        </w:rPr>
        <w:t>length(</w:t>
      </w:r>
      <w:r w:rsidR="00F13B2D">
        <w:rPr>
          <w:rStyle w:val="AutoInit"/>
        </w:rPr>
        <w:t>cz</w:t>
      </w:r>
      <w:r w:rsidR="00FE1D3C" w:rsidRPr="00872565">
        <w:rPr>
          <w:rStyle w:val="AutoInit"/>
        </w:rPr>
        <w:t>)</w:t>
      </w:r>
      <w:r w:rsidR="009D6509">
        <w:rPr>
          <w:rStyle w:val="AutoInit"/>
        </w:rPr>
        <w:t>,length(alpha))</w:t>
      </w:r>
      <w:r w:rsidRPr="00872565">
        <w:rPr>
          <w:rStyle w:val="AutoInit"/>
        </w:rPr>
        <w:t xml:space="preserve">; </w:t>
      </w:r>
      <w:bookmarkEnd w:id="96"/>
      <w:r w:rsidRPr="00872565">
        <w:t xml:space="preserve"> </w:t>
      </w:r>
    </w:p>
    <w:p w:rsidR="009D6509" w:rsidRPr="009D6509" w:rsidRDefault="009D6509" w:rsidP="009D6509">
      <w:pPr>
        <w:pStyle w:val="30"/>
      </w:pPr>
    </w:p>
    <w:p w:rsidR="009D6509" w:rsidRPr="009D6509" w:rsidRDefault="009D6509" w:rsidP="009D6509">
      <w:pPr>
        <w:pStyle w:val="30"/>
      </w:pPr>
      <w:r w:rsidRPr="009D6509">
        <w:t xml:space="preserve"> </w:t>
      </w:r>
    </w:p>
    <w:p w:rsidR="009A05FA" w:rsidRPr="009D6509" w:rsidRDefault="009A05FA" w:rsidP="009D6509">
      <w:pPr>
        <w:pStyle w:val="30"/>
      </w:pPr>
    </w:p>
    <w:p w:rsidR="0017628A" w:rsidRPr="0017628A" w:rsidRDefault="0017628A" w:rsidP="0017628A">
      <w:pPr>
        <w:pStyle w:val="30"/>
      </w:pPr>
      <w:r w:rsidRPr="0017628A">
        <w:t xml:space="preserve"> </w:t>
      </w:r>
    </w:p>
    <w:p w:rsidR="00FE1D3C" w:rsidRPr="0017628A" w:rsidRDefault="00FE1D3C" w:rsidP="0017628A">
      <w:pPr>
        <w:pStyle w:val="30"/>
      </w:pPr>
    </w:p>
    <w:p w:rsidR="00872565" w:rsidRPr="00872565" w:rsidRDefault="00872565" w:rsidP="00872565">
      <w:pPr>
        <w:pStyle w:val="21"/>
        <w:rPr>
          <w:rStyle w:val="AutoInit"/>
        </w:rPr>
      </w:pPr>
      <w:bookmarkStart w:id="97" w:name="AUTOINIT_99"/>
      <w:r w:rsidRPr="00872565">
        <w:rPr>
          <w:rStyle w:val="AutoInit"/>
        </w:rPr>
        <w:t>for i=1:cn</w:t>
      </w:r>
    </w:p>
    <w:p w:rsidR="00872565" w:rsidRPr="00872565" w:rsidRDefault="00872565" w:rsidP="00872565">
      <w:pPr>
        <w:pStyle w:val="21"/>
        <w:rPr>
          <w:rStyle w:val="AutoInit"/>
        </w:rPr>
      </w:pPr>
      <w:r w:rsidRPr="00872565">
        <w:rPr>
          <w:rStyle w:val="AutoInit"/>
        </w:rPr>
        <w:t>if cz(i)&lt;z(2)</w:t>
      </w:r>
      <w:r w:rsidR="003C753B">
        <w:rPr>
          <w:rStyle w:val="AutoInit"/>
        </w:rPr>
        <w:t>-d</w:t>
      </w:r>
    </w:p>
    <w:p w:rsidR="00FE1D3C" w:rsidRPr="00872565" w:rsidRDefault="00872565" w:rsidP="00872565">
      <w:pPr>
        <w:pStyle w:val="21"/>
        <w:rPr>
          <w:rStyle w:val="AutoInit"/>
        </w:rPr>
      </w:pPr>
      <w:r w:rsidRPr="00872565">
        <w:rPr>
          <w:rStyle w:val="AutoInit"/>
          <w:rFonts w:hint="eastAsia"/>
        </w:rPr>
        <w:t>Esi(i)</w:t>
      </w:r>
      <w:r w:rsidRPr="00872565">
        <w:rPr>
          <w:rStyle w:val="AutoInit"/>
        </w:rPr>
        <w:t>=Es(2);</w:t>
      </w:r>
    </w:p>
    <w:p w:rsidR="00872565" w:rsidRPr="00872565" w:rsidRDefault="00872565" w:rsidP="00872565">
      <w:pPr>
        <w:pStyle w:val="21"/>
        <w:rPr>
          <w:rStyle w:val="AutoInit"/>
        </w:rPr>
      </w:pPr>
      <w:r w:rsidRPr="00872565">
        <w:rPr>
          <w:rStyle w:val="AutoInit"/>
        </w:rPr>
        <w:t>elseif cz(i)&lt;z(3)</w:t>
      </w:r>
      <w:r w:rsidR="003C753B">
        <w:rPr>
          <w:rStyle w:val="AutoInit"/>
        </w:rPr>
        <w:t>-d</w:t>
      </w:r>
    </w:p>
    <w:p w:rsidR="00872565" w:rsidRPr="00872565" w:rsidRDefault="00872565" w:rsidP="00872565">
      <w:pPr>
        <w:pStyle w:val="21"/>
        <w:rPr>
          <w:rStyle w:val="AutoInit"/>
        </w:rPr>
      </w:pPr>
      <w:r w:rsidRPr="00872565">
        <w:rPr>
          <w:rStyle w:val="AutoInit"/>
          <w:rFonts w:hint="eastAsia"/>
        </w:rPr>
        <w:t>Esi(i)</w:t>
      </w:r>
      <w:r w:rsidRPr="00872565">
        <w:rPr>
          <w:rStyle w:val="AutoInit"/>
        </w:rPr>
        <w:t>=Es(3);</w:t>
      </w:r>
    </w:p>
    <w:p w:rsidR="00872565" w:rsidRPr="00872565" w:rsidRDefault="00872565" w:rsidP="00872565">
      <w:pPr>
        <w:pStyle w:val="21"/>
        <w:rPr>
          <w:rStyle w:val="AutoInit"/>
        </w:rPr>
      </w:pPr>
      <w:r w:rsidRPr="00872565">
        <w:rPr>
          <w:rStyle w:val="AutoInit"/>
          <w:rFonts w:hint="eastAsia"/>
        </w:rPr>
        <w:t>else</w:t>
      </w:r>
    </w:p>
    <w:p w:rsidR="00872565" w:rsidRPr="00872565" w:rsidRDefault="00872565" w:rsidP="00872565">
      <w:pPr>
        <w:pStyle w:val="21"/>
        <w:rPr>
          <w:rStyle w:val="AutoInit"/>
        </w:rPr>
      </w:pPr>
      <w:r w:rsidRPr="00872565">
        <w:rPr>
          <w:rStyle w:val="AutoInit"/>
          <w:rFonts w:hint="eastAsia"/>
        </w:rPr>
        <w:t>Esi(i)</w:t>
      </w:r>
      <w:r w:rsidRPr="00872565">
        <w:rPr>
          <w:rStyle w:val="AutoInit"/>
        </w:rPr>
        <w:t>=1e10;</w:t>
      </w:r>
    </w:p>
    <w:p w:rsidR="00872565" w:rsidRPr="00872565" w:rsidRDefault="00872565" w:rsidP="00872565">
      <w:pPr>
        <w:pStyle w:val="21"/>
        <w:rPr>
          <w:rStyle w:val="AutoInit"/>
        </w:rPr>
      </w:pPr>
      <w:r w:rsidRPr="00872565">
        <w:rPr>
          <w:rStyle w:val="AutoInit"/>
        </w:rPr>
        <w:t>end</w:t>
      </w:r>
    </w:p>
    <w:p w:rsidR="00872565" w:rsidRDefault="00872565" w:rsidP="00872565">
      <w:pPr>
        <w:pStyle w:val="21"/>
        <w:rPr>
          <w:rStyle w:val="AutoInit"/>
        </w:rPr>
      </w:pPr>
      <w:r w:rsidRPr="00872565">
        <w:rPr>
          <w:rStyle w:val="AutoInit"/>
        </w:rPr>
        <w:t xml:space="preserve">end  </w:t>
      </w:r>
      <w:bookmarkEnd w:id="97"/>
    </w:p>
    <w:p w:rsidR="00872565" w:rsidRDefault="00872565" w:rsidP="00872565">
      <w:pPr>
        <w:pStyle w:val="21"/>
      </w:pPr>
    </w:p>
    <w:p w:rsidR="003C753B" w:rsidRPr="00947934" w:rsidRDefault="001B62F5" w:rsidP="00872565">
      <w:pPr>
        <w:pStyle w:val="21"/>
        <w:rPr>
          <w:rStyle w:val="AutoInit"/>
        </w:rPr>
      </w:pPr>
      <w:bookmarkStart w:id="98" w:name="AUTOINIT_100"/>
      <w:r>
        <w:rPr>
          <w:rStyle w:val="AutoInit"/>
        </w:rPr>
        <w:t>B</w:t>
      </w:r>
      <w:r w:rsidR="003C753B" w:rsidRPr="00947934">
        <w:rPr>
          <w:rStyle w:val="AutoInit"/>
          <w:rFonts w:hint="eastAsia"/>
        </w:rPr>
        <w:t>=alpha</w:t>
      </w:r>
      <w:r w:rsidR="00F13B2D">
        <w:rPr>
          <w:rStyle w:val="AutoInit"/>
        </w:rPr>
        <w:t>(1:cn)</w:t>
      </w:r>
      <w:r w:rsidR="003C753B" w:rsidRPr="00947934">
        <w:rPr>
          <w:rStyle w:val="AutoInit"/>
          <w:rFonts w:hint="eastAsia"/>
        </w:rPr>
        <w:t>.*cz</w:t>
      </w:r>
      <w:r w:rsidR="009D6509">
        <w:rPr>
          <w:rStyle w:val="AutoInit"/>
        </w:rPr>
        <w:t>(1:cn)</w:t>
      </w:r>
      <w:r w:rsidR="003C753B" w:rsidRPr="00947934">
        <w:rPr>
          <w:rStyle w:val="AutoInit"/>
          <w:rFonts w:hint="eastAsia"/>
        </w:rPr>
        <w:t>;</w:t>
      </w:r>
    </w:p>
    <w:p w:rsidR="00947934" w:rsidRPr="00947934" w:rsidRDefault="00947934" w:rsidP="00872565">
      <w:pPr>
        <w:pStyle w:val="21"/>
        <w:rPr>
          <w:rStyle w:val="AutoInit"/>
          <w:lang w:eastAsia="zh-CN"/>
        </w:rPr>
      </w:pPr>
      <w:r w:rsidRPr="00947934">
        <w:rPr>
          <w:rStyle w:val="AutoInit"/>
        </w:rPr>
        <w:t>for i=length(</w:t>
      </w:r>
      <w:r w:rsidR="001B62F5">
        <w:rPr>
          <w:rStyle w:val="AutoInit"/>
        </w:rPr>
        <w:t>B</w:t>
      </w:r>
      <w:r w:rsidRPr="00947934">
        <w:rPr>
          <w:rStyle w:val="AutoInit"/>
        </w:rPr>
        <w:t>)</w:t>
      </w:r>
      <w:r w:rsidR="001B62F5">
        <w:rPr>
          <w:rStyle w:val="AutoInit"/>
        </w:rPr>
        <w:t>:-1:2</w:t>
      </w:r>
    </w:p>
    <w:p w:rsidR="00947934" w:rsidRPr="00947934" w:rsidRDefault="00872565" w:rsidP="00872565">
      <w:pPr>
        <w:pStyle w:val="21"/>
        <w:rPr>
          <w:rStyle w:val="AutoInit"/>
        </w:rPr>
      </w:pPr>
      <w:r w:rsidRPr="00947934">
        <w:rPr>
          <w:rStyle w:val="AutoInit"/>
        </w:rPr>
        <w:t xml:space="preserve"> </w:t>
      </w:r>
      <w:r w:rsidR="001B62F5">
        <w:rPr>
          <w:rStyle w:val="AutoInit"/>
        </w:rPr>
        <w:t>A</w:t>
      </w:r>
      <w:r w:rsidR="00947934" w:rsidRPr="00947934">
        <w:rPr>
          <w:rStyle w:val="AutoInit"/>
        </w:rPr>
        <w:t>(i</w:t>
      </w:r>
      <w:r w:rsidR="001B62F5">
        <w:rPr>
          <w:rStyle w:val="AutoInit"/>
        </w:rPr>
        <w:t>-1</w:t>
      </w:r>
      <w:r w:rsidR="00947934" w:rsidRPr="00947934">
        <w:rPr>
          <w:rStyle w:val="AutoInit"/>
        </w:rPr>
        <w:t>)=</w:t>
      </w:r>
      <w:r w:rsidR="001B62F5">
        <w:rPr>
          <w:rStyle w:val="AutoInit"/>
        </w:rPr>
        <w:t>B</w:t>
      </w:r>
      <w:r w:rsidR="00947934" w:rsidRPr="00947934">
        <w:rPr>
          <w:rStyle w:val="AutoInit"/>
        </w:rPr>
        <w:t>(i)-</w:t>
      </w:r>
      <w:r w:rsidR="001B62F5">
        <w:rPr>
          <w:rStyle w:val="AutoInit"/>
        </w:rPr>
        <w:t>B</w:t>
      </w:r>
      <w:r w:rsidR="00947934" w:rsidRPr="00947934">
        <w:rPr>
          <w:rStyle w:val="AutoInit"/>
        </w:rPr>
        <w:t>(i-1)</w:t>
      </w:r>
      <w:r w:rsidR="00947934">
        <w:rPr>
          <w:rStyle w:val="AutoInit"/>
        </w:rPr>
        <w:t>;</w:t>
      </w:r>
    </w:p>
    <w:p w:rsidR="0076272E" w:rsidRDefault="00947934" w:rsidP="00947934">
      <w:pPr>
        <w:pStyle w:val="21"/>
      </w:pPr>
      <w:r>
        <w:rPr>
          <w:rStyle w:val="AutoInit"/>
        </w:rPr>
        <w:t>end</w:t>
      </w:r>
      <w:r w:rsidRPr="00947934">
        <w:rPr>
          <w:rStyle w:val="AutoInit"/>
        </w:rPr>
        <w:t xml:space="preserve"> </w:t>
      </w:r>
      <w:bookmarkEnd w:id="98"/>
      <w:r w:rsidRPr="00947934">
        <w:t xml:space="preserve"> </w:t>
      </w:r>
    </w:p>
    <w:p w:rsidR="0076272E" w:rsidRPr="0076272E" w:rsidRDefault="0076272E" w:rsidP="0076272E">
      <w:pPr>
        <w:pStyle w:val="30"/>
      </w:pPr>
    </w:p>
    <w:p w:rsidR="0076272E" w:rsidRPr="0076272E" w:rsidRDefault="0076272E" w:rsidP="0076272E">
      <w:pPr>
        <w:pStyle w:val="30"/>
      </w:pPr>
      <w:r w:rsidRPr="0076272E">
        <w:t xml:space="preserve"> </w:t>
      </w:r>
    </w:p>
    <w:p w:rsidR="00947934" w:rsidRPr="0076272E" w:rsidRDefault="00947934" w:rsidP="0076272E">
      <w:pPr>
        <w:pStyle w:val="30"/>
      </w:pPr>
    </w:p>
    <w:p w:rsidR="00947934" w:rsidRDefault="00947934" w:rsidP="00947934">
      <w:pPr>
        <w:pStyle w:val="21"/>
        <w:rPr>
          <w:lang w:eastAsia="zh-CN"/>
        </w:rPr>
      </w:pPr>
      <w:bookmarkStart w:id="99" w:name="INPUT_103"/>
      <w:r w:rsidRPr="00947934">
        <w:rPr>
          <w:rStyle w:val="Input"/>
          <w:rFonts w:hint="eastAsia"/>
        </w:rPr>
        <w:t>A=A*pq0</w:t>
      </w:r>
      <w:r w:rsidRPr="00947934">
        <w:rPr>
          <w:rStyle w:val="Input"/>
        </w:rPr>
        <w:t xml:space="preserve">; </w:t>
      </w:r>
      <w:bookmarkEnd w:id="99"/>
      <w:r w:rsidRPr="00947934">
        <w:t xml:space="preserve"> </w:t>
      </w:r>
    </w:p>
    <w:p w:rsidR="00593707" w:rsidRDefault="009560B1" w:rsidP="00947934">
      <w:pPr>
        <w:pStyle w:val="21"/>
        <w:rPr>
          <w:rStyle w:val="Input"/>
        </w:rPr>
      </w:pPr>
      <w:bookmarkStart w:id="100" w:name="INPUT_110"/>
      <w:r>
        <w:rPr>
          <w:rStyle w:val="Input"/>
          <w:rFonts w:hint="eastAsia"/>
        </w:rPr>
        <w:t>ds</w:t>
      </w:r>
      <w:r>
        <w:rPr>
          <w:rStyle w:val="Input"/>
          <w:rFonts w:hint="eastAsia"/>
          <w:lang w:eastAsia="zh-CN"/>
        </w:rPr>
        <w:t>i</w:t>
      </w:r>
      <w:r w:rsidR="00593707" w:rsidRPr="00593707">
        <w:rPr>
          <w:rStyle w:val="Input"/>
          <w:rFonts w:hint="eastAsia"/>
        </w:rPr>
        <w:t>=A</w:t>
      </w:r>
      <w:r w:rsidR="00593707" w:rsidRPr="00593707">
        <w:rPr>
          <w:rStyle w:val="Input"/>
        </w:rPr>
        <w:t>./Esi</w:t>
      </w:r>
      <w:r w:rsidR="00593707">
        <w:rPr>
          <w:rStyle w:val="Input"/>
        </w:rPr>
        <w:t>(2:end)</w:t>
      </w:r>
      <w:r w:rsidR="00593707" w:rsidRPr="00593707">
        <w:rPr>
          <w:rStyle w:val="Input"/>
        </w:rPr>
        <w:t xml:space="preserve">; </w:t>
      </w:r>
      <w:bookmarkEnd w:id="100"/>
      <w:r w:rsidR="00593707" w:rsidRPr="00593707">
        <w:rPr>
          <w:rStyle w:val="Input"/>
        </w:rPr>
        <w:t xml:space="preserve"> </w:t>
      </w:r>
    </w:p>
    <w:p w:rsidR="000D2548" w:rsidRDefault="000D2548" w:rsidP="00947934">
      <w:pPr>
        <w:pStyle w:val="21"/>
        <w:rPr>
          <w:rStyle w:val="Input"/>
        </w:rPr>
      </w:pPr>
      <w:bookmarkStart w:id="101" w:name="INPUT_106"/>
      <w:r w:rsidRPr="000D2548">
        <w:rPr>
          <w:rStyle w:val="Input"/>
          <w:rFonts w:hint="eastAsia"/>
        </w:rPr>
        <w:t>s1=sum(</w:t>
      </w:r>
      <w:r w:rsidR="009560B1">
        <w:rPr>
          <w:rStyle w:val="Input"/>
        </w:rPr>
        <w:t>ds</w:t>
      </w:r>
      <w:r w:rsidR="009560B1">
        <w:rPr>
          <w:rStyle w:val="Input"/>
          <w:rFonts w:hint="eastAsia"/>
          <w:lang w:eastAsia="zh-CN"/>
        </w:rPr>
        <w:t>i</w:t>
      </w:r>
      <w:r w:rsidRPr="000D2548">
        <w:rPr>
          <w:rStyle w:val="Input"/>
          <w:rFonts w:hint="eastAsia"/>
        </w:rPr>
        <w:t>)</w:t>
      </w:r>
      <w:r w:rsidRPr="000D2548">
        <w:rPr>
          <w:rStyle w:val="Input"/>
        </w:rPr>
        <w:t xml:space="preserve"> </w:t>
      </w:r>
      <w:bookmarkEnd w:id="101"/>
      <w:r w:rsidRPr="000D2548">
        <w:rPr>
          <w:rStyle w:val="Input"/>
        </w:rPr>
        <w:t xml:space="preserve"> </w:t>
      </w:r>
    </w:p>
    <w:p w:rsidR="000D2548" w:rsidRPr="000D2548" w:rsidRDefault="000D2548" w:rsidP="000D2548">
      <w:pPr>
        <w:pStyle w:val="21"/>
        <w:rPr>
          <w:lang w:eastAsia="zh-CN"/>
        </w:rPr>
      </w:pPr>
    </w:p>
    <w:p w:rsidR="006C25CF" w:rsidRDefault="006C25CF" w:rsidP="000D2548">
      <w:pPr>
        <w:pStyle w:val="21"/>
        <w:rPr>
          <w:rStyle w:val="Output"/>
        </w:rPr>
      </w:pPr>
      <w:bookmarkStart w:id="102" w:name="OUTPUT_106"/>
      <w:r>
        <w:rPr>
          <w:rStyle w:val="Output"/>
        </w:rPr>
        <w:t>s1 =</w:t>
      </w:r>
    </w:p>
    <w:p w:rsidR="000D2548" w:rsidRDefault="006C25CF" w:rsidP="000D2548">
      <w:pPr>
        <w:pStyle w:val="21"/>
      </w:pPr>
      <w:r>
        <w:rPr>
          <w:rStyle w:val="Output"/>
        </w:rPr>
        <w:t xml:space="preserve">  102.6672</w:t>
      </w:r>
      <w:r w:rsidR="000D2548">
        <w:rPr>
          <w:rStyle w:val="Output"/>
        </w:rPr>
        <w:t xml:space="preserve"> </w:t>
      </w:r>
      <w:bookmarkEnd w:id="102"/>
      <w:r w:rsidR="000D2548" w:rsidRPr="000D2548">
        <w:t xml:space="preserve"> </w:t>
      </w:r>
    </w:p>
    <w:p w:rsidR="008414DE" w:rsidRPr="000D2548" w:rsidRDefault="008414DE" w:rsidP="000D2548">
      <w:pPr>
        <w:pStyle w:val="21"/>
      </w:pPr>
    </w:p>
    <w:p w:rsidR="008414DE" w:rsidRPr="008414DE" w:rsidRDefault="008414DE" w:rsidP="000D2548">
      <w:pPr>
        <w:pStyle w:val="21"/>
        <w:rPr>
          <w:rStyle w:val="AutoInit"/>
        </w:rPr>
      </w:pPr>
      <w:bookmarkStart w:id="103" w:name="AUTOINIT_107"/>
      <w:r w:rsidRPr="008414DE">
        <w:rPr>
          <w:rStyle w:val="AutoInit"/>
        </w:rPr>
        <w:t>if b&lt;=2</w:t>
      </w:r>
    </w:p>
    <w:p w:rsidR="000D2548" w:rsidRPr="008414DE" w:rsidRDefault="008414DE" w:rsidP="000D2548">
      <w:pPr>
        <w:pStyle w:val="21"/>
        <w:rPr>
          <w:rStyle w:val="AutoInit"/>
        </w:rPr>
      </w:pPr>
      <w:r w:rsidRPr="008414DE">
        <w:rPr>
          <w:rStyle w:val="AutoInit"/>
          <w:rFonts w:hint="eastAsia"/>
        </w:rPr>
        <w:t>dz=</w:t>
      </w:r>
      <w:r w:rsidRPr="008414DE">
        <w:rPr>
          <w:rStyle w:val="AutoInit"/>
        </w:rPr>
        <w:t>0.3</w:t>
      </w:r>
    </w:p>
    <w:p w:rsidR="008414DE" w:rsidRPr="008414DE" w:rsidRDefault="008414DE" w:rsidP="000D2548">
      <w:pPr>
        <w:pStyle w:val="21"/>
        <w:rPr>
          <w:rStyle w:val="AutoInit"/>
        </w:rPr>
      </w:pPr>
      <w:r w:rsidRPr="008414DE">
        <w:rPr>
          <w:rStyle w:val="AutoInit"/>
        </w:rPr>
        <w:t>else</w:t>
      </w:r>
    </w:p>
    <w:p w:rsidR="008414DE" w:rsidRPr="008414DE" w:rsidRDefault="008414DE" w:rsidP="000D2548">
      <w:pPr>
        <w:pStyle w:val="21"/>
        <w:rPr>
          <w:rStyle w:val="AutoInit"/>
        </w:rPr>
      </w:pPr>
      <w:r w:rsidRPr="008414DE">
        <w:rPr>
          <w:rStyle w:val="AutoInit"/>
        </w:rPr>
        <w:t>dz=0.6</w:t>
      </w:r>
    </w:p>
    <w:p w:rsidR="008414DE" w:rsidRDefault="008414DE" w:rsidP="008414DE">
      <w:pPr>
        <w:pStyle w:val="21"/>
      </w:pPr>
      <w:r w:rsidRPr="008414DE">
        <w:rPr>
          <w:rStyle w:val="AutoInit"/>
        </w:rPr>
        <w:t xml:space="preserve">end </w:t>
      </w:r>
      <w:bookmarkEnd w:id="103"/>
      <w:r w:rsidRPr="008414DE">
        <w:t xml:space="preserve"> </w:t>
      </w:r>
    </w:p>
    <w:p w:rsidR="008414DE" w:rsidRPr="008414DE" w:rsidRDefault="008414DE" w:rsidP="008414DE">
      <w:pPr>
        <w:pStyle w:val="21"/>
      </w:pPr>
    </w:p>
    <w:p w:rsidR="006C25CF" w:rsidRDefault="006C25CF" w:rsidP="008414DE">
      <w:pPr>
        <w:pStyle w:val="21"/>
        <w:ind w:firstLine="480"/>
        <w:rPr>
          <w:rStyle w:val="Output"/>
        </w:rPr>
      </w:pPr>
      <w:bookmarkStart w:id="104" w:name="OUTPUT_107"/>
      <w:r>
        <w:rPr>
          <w:rStyle w:val="Output"/>
        </w:rPr>
        <w:t>dz =</w:t>
      </w:r>
    </w:p>
    <w:p w:rsidR="0087589C" w:rsidRDefault="006C25CF" w:rsidP="008414DE">
      <w:pPr>
        <w:pStyle w:val="21"/>
        <w:ind w:firstLine="480"/>
      </w:pPr>
      <w:r>
        <w:rPr>
          <w:rStyle w:val="Output"/>
        </w:rPr>
        <w:t xml:space="preserve">    0.3000</w:t>
      </w:r>
      <w:r w:rsidR="008414DE">
        <w:rPr>
          <w:rStyle w:val="Output"/>
        </w:rPr>
        <w:t xml:space="preserve"> </w:t>
      </w:r>
      <w:bookmarkEnd w:id="104"/>
      <w:r w:rsidR="008414DE" w:rsidRPr="008414DE">
        <w:t xml:space="preserve"> </w:t>
      </w:r>
    </w:p>
    <w:p w:rsidR="008414DE" w:rsidRDefault="008414DE" w:rsidP="008414DE">
      <w:pPr>
        <w:pStyle w:val="21"/>
        <w:ind w:firstLine="480"/>
      </w:pPr>
    </w:p>
    <w:p w:rsidR="00593707" w:rsidRPr="00593707" w:rsidRDefault="00593707" w:rsidP="00A47B38">
      <w:pPr>
        <w:pStyle w:val="21"/>
        <w:rPr>
          <w:rStyle w:val="AutoInit"/>
        </w:rPr>
      </w:pPr>
      <w:bookmarkStart w:id="105" w:name="AUTOINIT_109"/>
      <w:r w:rsidRPr="00593707">
        <w:rPr>
          <w:rStyle w:val="AutoInit"/>
          <w:rFonts w:hint="eastAsia"/>
        </w:rPr>
        <w:t>sum</w:t>
      </w:r>
      <w:r>
        <w:rPr>
          <w:rStyle w:val="AutoInit"/>
        </w:rPr>
        <w:t>s1</w:t>
      </w:r>
      <w:r w:rsidRPr="00593707">
        <w:rPr>
          <w:rStyle w:val="AutoInit"/>
          <w:rFonts w:hint="eastAsia"/>
        </w:rPr>
        <w:t>(1)=</w:t>
      </w:r>
      <w:r w:rsidR="009560B1">
        <w:rPr>
          <w:rStyle w:val="AutoInit"/>
        </w:rPr>
        <w:t>ds</w:t>
      </w:r>
      <w:r w:rsidR="009560B1">
        <w:rPr>
          <w:rStyle w:val="AutoInit"/>
          <w:rFonts w:hint="eastAsia"/>
          <w:lang w:eastAsia="zh-CN"/>
        </w:rPr>
        <w:t>i</w:t>
      </w:r>
      <w:r>
        <w:rPr>
          <w:rStyle w:val="AutoInit"/>
        </w:rPr>
        <w:t>(1)</w:t>
      </w:r>
      <w:r w:rsidRPr="00593707">
        <w:rPr>
          <w:rStyle w:val="AutoInit"/>
          <w:rFonts w:hint="eastAsia"/>
        </w:rPr>
        <w:t>;</w:t>
      </w:r>
    </w:p>
    <w:p w:rsidR="00593707" w:rsidRPr="00593707" w:rsidRDefault="00593707" w:rsidP="00A47B38">
      <w:pPr>
        <w:pStyle w:val="21"/>
        <w:rPr>
          <w:rStyle w:val="AutoInit"/>
        </w:rPr>
      </w:pPr>
      <w:r w:rsidRPr="00593707">
        <w:rPr>
          <w:rStyle w:val="AutoInit"/>
          <w:rFonts w:hint="eastAsia"/>
        </w:rPr>
        <w:t>for i=2:length(</w:t>
      </w:r>
      <w:r w:rsidR="009560B1">
        <w:rPr>
          <w:rStyle w:val="AutoInit"/>
        </w:rPr>
        <w:t>ds</w:t>
      </w:r>
      <w:r w:rsidR="009560B1">
        <w:rPr>
          <w:rStyle w:val="AutoInit"/>
          <w:rFonts w:hint="eastAsia"/>
          <w:lang w:eastAsia="zh-CN"/>
        </w:rPr>
        <w:t>i</w:t>
      </w:r>
      <w:r w:rsidRPr="00593707">
        <w:rPr>
          <w:rStyle w:val="AutoInit"/>
          <w:rFonts w:hint="eastAsia"/>
        </w:rPr>
        <w:t>)</w:t>
      </w:r>
    </w:p>
    <w:p w:rsidR="008414DE" w:rsidRPr="00593707" w:rsidRDefault="00593707" w:rsidP="008414DE">
      <w:pPr>
        <w:pStyle w:val="21"/>
        <w:ind w:firstLine="480"/>
        <w:rPr>
          <w:rStyle w:val="AutoInit"/>
        </w:rPr>
      </w:pPr>
      <w:r w:rsidRPr="00593707">
        <w:rPr>
          <w:rStyle w:val="AutoInit"/>
          <w:rFonts w:hint="eastAsia"/>
        </w:rPr>
        <w:t>sum</w:t>
      </w:r>
      <w:r>
        <w:rPr>
          <w:rStyle w:val="AutoInit"/>
        </w:rPr>
        <w:t>s1</w:t>
      </w:r>
      <w:r w:rsidRPr="00593707">
        <w:rPr>
          <w:rStyle w:val="AutoInit"/>
        </w:rPr>
        <w:t>(i)</w:t>
      </w:r>
      <w:r w:rsidRPr="00593707">
        <w:rPr>
          <w:rStyle w:val="AutoInit"/>
          <w:rFonts w:hint="eastAsia"/>
        </w:rPr>
        <w:t>=</w:t>
      </w:r>
      <w:r w:rsidRPr="00593707">
        <w:rPr>
          <w:rStyle w:val="AutoInit"/>
        </w:rPr>
        <w:t>sum</w:t>
      </w:r>
      <w:r>
        <w:rPr>
          <w:rStyle w:val="AutoInit"/>
        </w:rPr>
        <w:t>s1</w:t>
      </w:r>
      <w:r w:rsidRPr="00593707">
        <w:rPr>
          <w:rStyle w:val="AutoInit"/>
        </w:rPr>
        <w:t>(i-1)+</w:t>
      </w:r>
      <w:r w:rsidR="009560B1">
        <w:rPr>
          <w:rStyle w:val="AutoInit"/>
        </w:rPr>
        <w:t>ds</w:t>
      </w:r>
      <w:r w:rsidR="009560B1">
        <w:rPr>
          <w:rStyle w:val="AutoInit"/>
          <w:rFonts w:hint="eastAsia"/>
          <w:lang w:eastAsia="zh-CN"/>
        </w:rPr>
        <w:t>i</w:t>
      </w:r>
      <w:r w:rsidRPr="00593707">
        <w:rPr>
          <w:rStyle w:val="AutoInit"/>
        </w:rPr>
        <w:t>(i);</w:t>
      </w:r>
    </w:p>
    <w:p w:rsidR="00593707" w:rsidRDefault="00593707" w:rsidP="00593707">
      <w:pPr>
        <w:pStyle w:val="21"/>
      </w:pPr>
      <w:r w:rsidRPr="00593707">
        <w:rPr>
          <w:rStyle w:val="AutoInit"/>
        </w:rPr>
        <w:t xml:space="preserve">end </w:t>
      </w:r>
      <w:bookmarkEnd w:id="105"/>
      <w:r w:rsidRPr="00593707">
        <w:t xml:space="preserve"> </w:t>
      </w:r>
    </w:p>
    <w:p w:rsidR="00593707" w:rsidRPr="00593707" w:rsidRDefault="00593707" w:rsidP="00593707">
      <w:pPr>
        <w:pStyle w:val="21"/>
        <w:rPr>
          <w:lang w:eastAsia="zh-CN"/>
        </w:rPr>
      </w:pPr>
    </w:p>
    <w:p w:rsidR="00306312" w:rsidRDefault="00306312" w:rsidP="00306312">
      <w:pPr>
        <w:pStyle w:val="21"/>
      </w:pPr>
      <w:bookmarkStart w:id="106" w:name="INPUT_108"/>
      <w:r w:rsidRPr="00306312">
        <w:rPr>
          <w:rStyle w:val="Input"/>
        </w:rPr>
        <w:t>ds1=</w:t>
      </w:r>
      <w:r w:rsidR="00593707">
        <w:rPr>
          <w:rStyle w:val="Input"/>
        </w:rPr>
        <w:t>s1-</w:t>
      </w:r>
      <w:r w:rsidRPr="00306312">
        <w:rPr>
          <w:rStyle w:val="Input"/>
        </w:rPr>
        <w:t>interp1(cz</w:t>
      </w:r>
      <w:r w:rsidR="00593707">
        <w:rPr>
          <w:rStyle w:val="Input"/>
        </w:rPr>
        <w:t>(2:</w:t>
      </w:r>
      <w:r w:rsidR="009D6509">
        <w:rPr>
          <w:rStyle w:val="Input"/>
        </w:rPr>
        <w:t>cn</w:t>
      </w:r>
      <w:r w:rsidR="00593707">
        <w:rPr>
          <w:rStyle w:val="Input"/>
        </w:rPr>
        <w:t>)</w:t>
      </w:r>
      <w:r w:rsidRPr="00306312">
        <w:rPr>
          <w:rStyle w:val="Input"/>
        </w:rPr>
        <w:t xml:space="preserve">, </w:t>
      </w:r>
      <w:r w:rsidR="00593707">
        <w:rPr>
          <w:rStyle w:val="Input"/>
        </w:rPr>
        <w:t>sums1</w:t>
      </w:r>
      <w:r w:rsidRPr="00306312">
        <w:rPr>
          <w:rStyle w:val="Input"/>
        </w:rPr>
        <w:t>, cz(</w:t>
      </w:r>
      <w:r w:rsidR="009D6509">
        <w:rPr>
          <w:rStyle w:val="Input"/>
        </w:rPr>
        <w:t>cn</w:t>
      </w:r>
      <w:r w:rsidRPr="00306312">
        <w:rPr>
          <w:rStyle w:val="Input"/>
        </w:rPr>
        <w:t xml:space="preserve">)-dz, 'linear') </w:t>
      </w:r>
      <w:bookmarkEnd w:id="106"/>
      <w:r w:rsidRPr="00306312">
        <w:t xml:space="preserve"> </w:t>
      </w:r>
    </w:p>
    <w:p w:rsidR="008414DE" w:rsidRPr="009D6509" w:rsidRDefault="008414DE" w:rsidP="00306312">
      <w:pPr>
        <w:pStyle w:val="21"/>
        <w:rPr>
          <w:lang w:eastAsia="zh-CN"/>
        </w:rPr>
      </w:pPr>
    </w:p>
    <w:p w:rsidR="006C25CF" w:rsidRDefault="006C25CF" w:rsidP="00306312">
      <w:pPr>
        <w:pStyle w:val="21"/>
        <w:rPr>
          <w:rStyle w:val="Output"/>
        </w:rPr>
      </w:pPr>
      <w:bookmarkStart w:id="107" w:name="OUTPUT_108"/>
      <w:r>
        <w:rPr>
          <w:rStyle w:val="Output"/>
        </w:rPr>
        <w:t>ds1 =</w:t>
      </w:r>
    </w:p>
    <w:p w:rsidR="0087589C" w:rsidRDefault="006C25CF" w:rsidP="00306312">
      <w:pPr>
        <w:pStyle w:val="21"/>
      </w:pPr>
      <w:r>
        <w:rPr>
          <w:rStyle w:val="Output"/>
        </w:rPr>
        <w:t xml:space="preserve">    1.5772</w:t>
      </w:r>
      <w:r w:rsidR="00306312">
        <w:rPr>
          <w:rStyle w:val="Output"/>
        </w:rPr>
        <w:t xml:space="preserve"> </w:t>
      </w:r>
      <w:bookmarkEnd w:id="107"/>
      <w:r w:rsidR="00306312" w:rsidRPr="00306312">
        <w:t xml:space="preserve"> </w:t>
      </w:r>
    </w:p>
    <w:p w:rsidR="00306312" w:rsidRPr="00306312" w:rsidRDefault="00306312" w:rsidP="00306312">
      <w:pPr>
        <w:pStyle w:val="21"/>
      </w:pPr>
    </w:p>
    <w:p w:rsidR="00343D6A" w:rsidRDefault="00343D6A" w:rsidP="00343D6A">
      <w:pPr>
        <w:pStyle w:val="21"/>
      </w:pPr>
      <w:bookmarkStart w:id="108" w:name="INPUT_111"/>
      <w:r w:rsidRPr="00343D6A">
        <w:rPr>
          <w:rStyle w:val="Input"/>
          <w:rFonts w:hint="eastAsia"/>
        </w:rPr>
        <w:t>ds1/s1</w:t>
      </w:r>
      <w:r w:rsidRPr="00343D6A">
        <w:rPr>
          <w:rStyle w:val="Input"/>
        </w:rPr>
        <w:t xml:space="preserve"> </w:t>
      </w:r>
      <w:bookmarkEnd w:id="108"/>
      <w:r w:rsidRPr="00343D6A">
        <w:t xml:space="preserve"> </w:t>
      </w:r>
    </w:p>
    <w:p w:rsidR="00343D6A" w:rsidRPr="00343D6A" w:rsidRDefault="00343D6A" w:rsidP="00343D6A">
      <w:pPr>
        <w:pStyle w:val="21"/>
      </w:pPr>
    </w:p>
    <w:p w:rsidR="006C25CF" w:rsidRDefault="006C25CF" w:rsidP="009401F6">
      <w:pPr>
        <w:pStyle w:val="21"/>
        <w:ind w:firstLine="480"/>
        <w:rPr>
          <w:rStyle w:val="Output"/>
        </w:rPr>
      </w:pPr>
      <w:bookmarkStart w:id="109" w:name="OUTPUT_111"/>
      <w:r>
        <w:rPr>
          <w:rStyle w:val="Output"/>
        </w:rPr>
        <w:t>ans =</w:t>
      </w:r>
    </w:p>
    <w:p w:rsidR="00B85F6A" w:rsidRDefault="006C25CF" w:rsidP="009401F6">
      <w:pPr>
        <w:pStyle w:val="21"/>
        <w:ind w:firstLine="480"/>
      </w:pPr>
      <w:r>
        <w:rPr>
          <w:rStyle w:val="Output"/>
        </w:rPr>
        <w:t xml:space="preserve">    0.0154</w:t>
      </w:r>
      <w:r w:rsidR="00343D6A">
        <w:rPr>
          <w:rStyle w:val="Output"/>
        </w:rPr>
        <w:t xml:space="preserve"> </w:t>
      </w:r>
      <w:bookmarkEnd w:id="109"/>
      <w:r w:rsidR="00343D6A" w:rsidRPr="00343D6A">
        <w:t xml:space="preserve"> </w:t>
      </w:r>
    </w:p>
    <w:p w:rsidR="00343D6A" w:rsidRDefault="00343D6A" w:rsidP="009401F6">
      <w:pPr>
        <w:pStyle w:val="21"/>
        <w:ind w:firstLine="480"/>
      </w:pPr>
    </w:p>
    <w:p w:rsidR="006F1CF9" w:rsidRPr="006F1CF9" w:rsidRDefault="00CA4073" w:rsidP="006F1CF9">
      <w:pPr>
        <w:pStyle w:val="30"/>
        <w:rPr>
          <w:rStyle w:val="AutoInit"/>
        </w:rPr>
      </w:pPr>
      <w:bookmarkStart w:id="110" w:name="AUTOINIT_125"/>
      <w:r w:rsidRPr="006F1CF9">
        <w:rPr>
          <w:rStyle w:val="AutoInit"/>
          <w:rFonts w:hint="eastAsia"/>
        </w:rPr>
        <w:t>c</w:t>
      </w:r>
      <w:r w:rsidR="006F1CF9" w:rsidRPr="006F1CF9">
        <w:rPr>
          <w:rStyle w:val="AutoInit"/>
        </w:rPr>
        <w:t>heck='</w:t>
      </w:r>
      <w:r w:rsidR="004A5C44" w:rsidRPr="006F1CF9">
        <w:rPr>
          <w:rStyle w:val="AutoInit"/>
          <w:rFonts w:hint="eastAsia"/>
        </w:rPr>
        <w:t>判断计算</w:t>
      </w:r>
      <w:r w:rsidR="004A5C44" w:rsidRPr="006F1CF9">
        <w:rPr>
          <w:rStyle w:val="AutoInit"/>
        </w:rPr>
        <w:t>深度</w:t>
      </w:r>
      <w:r w:rsidR="004A5C44" w:rsidRPr="006F1CF9">
        <w:rPr>
          <w:rStyle w:val="AutoInit"/>
          <w:rFonts w:hint="eastAsia"/>
        </w:rPr>
        <w:t>是</w:t>
      </w:r>
      <w:r w:rsidR="004A5C44" w:rsidRPr="006F1CF9">
        <w:rPr>
          <w:rStyle w:val="AutoInit"/>
        </w:rPr>
        <w:t>否</w:t>
      </w:r>
      <w:r w:rsidR="004A5C44" w:rsidRPr="006F1CF9">
        <w:rPr>
          <w:rStyle w:val="AutoInit"/>
          <w:rFonts w:hint="eastAsia"/>
        </w:rPr>
        <w:t>满足</w:t>
      </w:r>
      <w:r w:rsidR="004A5C44" w:rsidRPr="006F1CF9">
        <w:rPr>
          <w:rStyle w:val="AutoInit"/>
        </w:rPr>
        <w:t>要求</w:t>
      </w:r>
      <w:r w:rsidR="006F1CF9" w:rsidRPr="006F1CF9">
        <w:rPr>
          <w:rStyle w:val="AutoInit"/>
          <w:rFonts w:hint="eastAsia"/>
        </w:rPr>
        <w:t>:</w:t>
      </w:r>
      <w:r w:rsidR="006F1CF9" w:rsidRPr="006F1CF9">
        <w:rPr>
          <w:rStyle w:val="AutoInit"/>
        </w:rPr>
        <w:t>'</w:t>
      </w:r>
      <w:r w:rsidRPr="006F1CF9">
        <w:rPr>
          <w:rStyle w:val="AutoInit"/>
        </w:rPr>
        <w:t>;</w:t>
      </w:r>
      <w:r w:rsidR="006F1CF9" w:rsidRPr="006F1CF9">
        <w:rPr>
          <w:rStyle w:val="AutoInit"/>
        </w:rPr>
        <w:t xml:space="preserve">  </w:t>
      </w:r>
    </w:p>
    <w:p w:rsidR="00CA3BA7" w:rsidRPr="006F1CF9" w:rsidRDefault="00CA4073" w:rsidP="006F1CF9">
      <w:pPr>
        <w:pStyle w:val="30"/>
        <w:rPr>
          <w:rStyle w:val="AutoInit"/>
        </w:rPr>
      </w:pPr>
      <w:r w:rsidRPr="006F1CF9">
        <w:rPr>
          <w:rStyle w:val="AutoInit"/>
          <w:rFonts w:hint="eastAsia"/>
        </w:rPr>
        <w:t>if</w:t>
      </w:r>
      <w:r w:rsidRPr="006F1CF9">
        <w:rPr>
          <w:rStyle w:val="AutoInit"/>
        </w:rPr>
        <w:t xml:space="preserve"> </w:t>
      </w:r>
      <w:r w:rsidR="004A5C44" w:rsidRPr="006F1CF9">
        <w:rPr>
          <w:rStyle w:val="AutoInit"/>
          <w:rFonts w:hint="eastAsia"/>
        </w:rPr>
        <w:t>ds1/s1</w:t>
      </w:r>
      <w:r w:rsidRPr="006F1CF9">
        <w:rPr>
          <w:rStyle w:val="AutoInit"/>
        </w:rPr>
        <w:t>&lt;=0.025</w:t>
      </w:r>
      <w:r w:rsidR="004A5C44" w:rsidRPr="006F1CF9">
        <w:rPr>
          <w:rStyle w:val="AutoInit"/>
        </w:rPr>
        <w:t xml:space="preserve"> </w:t>
      </w:r>
      <w:r w:rsidRPr="006F1CF9">
        <w:rPr>
          <w:rStyle w:val="AutoInit"/>
        </w:rPr>
        <w:t>conclusion</w:t>
      </w:r>
      <w:r w:rsidR="00CA3BA7" w:rsidRPr="006F1CF9">
        <w:rPr>
          <w:rStyle w:val="AutoInit"/>
        </w:rPr>
        <w:t>={[str];</w:t>
      </w:r>
      <w:r w:rsidRPr="006F1CF9">
        <w:rPr>
          <w:rStyle w:val="AutoInit"/>
        </w:rPr>
        <w:t>[check];</w:t>
      </w:r>
      <w:r w:rsidR="00CA3BA7" w:rsidRPr="006F1CF9">
        <w:rPr>
          <w:rStyle w:val="AutoInit"/>
        </w:rPr>
        <w:t>[</w:t>
      </w:r>
      <w:r w:rsidR="006F1CF9" w:rsidRPr="006F1CF9">
        <w:rPr>
          <w:rStyle w:val="AutoInit"/>
        </w:rPr>
        <w:t>'</w:t>
      </w:r>
      <w:r w:rsidR="00CA3BA7" w:rsidRPr="006F1CF9">
        <w:rPr>
          <w:rStyle w:val="AutoInit"/>
        </w:rPr>
        <w:t>YES!</w:t>
      </w:r>
      <w:r w:rsidR="006F1CF9" w:rsidRPr="006F1CF9">
        <w:rPr>
          <w:rStyle w:val="AutoInit"/>
        </w:rPr>
        <w:t>'</w:t>
      </w:r>
      <w:r w:rsidR="00CA3BA7" w:rsidRPr="006F1CF9">
        <w:rPr>
          <w:rStyle w:val="AutoInit"/>
        </w:rPr>
        <w:t xml:space="preserve">];[str]}  </w:t>
      </w:r>
      <w:r w:rsidR="00F83BAA" w:rsidRPr="006F1CF9">
        <w:rPr>
          <w:rStyle w:val="AutoInit"/>
        </w:rPr>
        <w:t xml:space="preserve"> </w:t>
      </w:r>
    </w:p>
    <w:p w:rsidR="004A5C44" w:rsidRPr="006F1CF9" w:rsidRDefault="004A5C44" w:rsidP="006F1CF9">
      <w:pPr>
        <w:pStyle w:val="30"/>
        <w:rPr>
          <w:rStyle w:val="AutoInit"/>
        </w:rPr>
      </w:pPr>
      <w:r w:rsidRPr="006F1CF9">
        <w:rPr>
          <w:rStyle w:val="AutoInit"/>
        </w:rPr>
        <w:t xml:space="preserve">else </w:t>
      </w:r>
      <w:r w:rsidR="00CA4073" w:rsidRPr="006F1CF9">
        <w:rPr>
          <w:rStyle w:val="AutoInit"/>
        </w:rPr>
        <w:t xml:space="preserve">conclusion={[str];[check];['NO!'];[str]}  </w:t>
      </w:r>
    </w:p>
    <w:p w:rsidR="006F1CF9" w:rsidRDefault="004A5C44" w:rsidP="006F1CF9">
      <w:pPr>
        <w:pStyle w:val="30"/>
        <w:rPr>
          <w:rStyle w:val="AutoInit"/>
        </w:rPr>
      </w:pPr>
      <w:r w:rsidRPr="006F1CF9">
        <w:rPr>
          <w:rStyle w:val="AutoInit"/>
        </w:rPr>
        <w:t>end</w:t>
      </w:r>
      <w:r w:rsidR="00F83BAA" w:rsidRPr="006F1CF9">
        <w:rPr>
          <w:rStyle w:val="AutoInit"/>
        </w:rPr>
        <w:t xml:space="preserve">  </w:t>
      </w:r>
      <w:bookmarkEnd w:id="110"/>
    </w:p>
    <w:p w:rsidR="00CA4073" w:rsidRPr="006F1CF9" w:rsidRDefault="00CA4073" w:rsidP="006F1CF9">
      <w:pPr>
        <w:pStyle w:val="30"/>
      </w:pPr>
    </w:p>
    <w:p w:rsidR="006C25CF" w:rsidRDefault="006C25CF" w:rsidP="006F1CF9">
      <w:pPr>
        <w:pStyle w:val="30"/>
        <w:rPr>
          <w:rStyle w:val="Output"/>
        </w:rPr>
      </w:pPr>
      <w:bookmarkStart w:id="111" w:name="OUTPUT_125"/>
      <w:r>
        <w:rPr>
          <w:rStyle w:val="Output"/>
        </w:rPr>
        <w:t xml:space="preserve">conclusion = </w:t>
      </w:r>
    </w:p>
    <w:p w:rsidR="006C25CF" w:rsidRDefault="006C25CF" w:rsidP="006F1CF9">
      <w:pPr>
        <w:pStyle w:val="30"/>
        <w:rPr>
          <w:rStyle w:val="Output"/>
        </w:rPr>
      </w:pPr>
      <w:r>
        <w:rPr>
          <w:rStyle w:val="Output"/>
        </w:rPr>
        <w:t xml:space="preserve">    '*****************************************************************'</w:t>
      </w:r>
    </w:p>
    <w:p w:rsidR="006C25CF" w:rsidRDefault="006C25CF" w:rsidP="006F1CF9">
      <w:pPr>
        <w:pStyle w:val="30"/>
        <w:rPr>
          <w:rStyle w:val="Output"/>
        </w:rPr>
      </w:pPr>
      <w:r>
        <w:rPr>
          <w:rStyle w:val="Output"/>
          <w:rFonts w:hint="eastAsia"/>
        </w:rPr>
        <w:t xml:space="preserve">    '</w:t>
      </w:r>
      <w:r>
        <w:rPr>
          <w:rStyle w:val="Output"/>
          <w:rFonts w:hint="eastAsia"/>
        </w:rPr>
        <w:t>判断计算深度是否满足要求</w:t>
      </w:r>
      <w:r>
        <w:rPr>
          <w:rStyle w:val="Output"/>
          <w:rFonts w:hint="eastAsia"/>
        </w:rPr>
        <w:t>:'</w:t>
      </w:r>
    </w:p>
    <w:p w:rsidR="006C25CF" w:rsidRDefault="006C25CF" w:rsidP="006F1CF9">
      <w:pPr>
        <w:pStyle w:val="30"/>
        <w:rPr>
          <w:rStyle w:val="Output"/>
        </w:rPr>
      </w:pPr>
      <w:r>
        <w:rPr>
          <w:rStyle w:val="Output"/>
        </w:rPr>
        <w:t xml:space="preserve">    'YES!'</w:t>
      </w:r>
    </w:p>
    <w:p w:rsidR="006F1CF9" w:rsidRPr="006F1CF9" w:rsidRDefault="006C25CF" w:rsidP="006F1CF9">
      <w:pPr>
        <w:pStyle w:val="30"/>
      </w:pPr>
      <w:r>
        <w:rPr>
          <w:rStyle w:val="Output"/>
        </w:rPr>
        <w:t xml:space="preserve">    '*****************************************************************'</w:t>
      </w:r>
      <w:r w:rsidR="006F1CF9">
        <w:rPr>
          <w:rStyle w:val="Output"/>
        </w:rPr>
        <w:t xml:space="preserve"> </w:t>
      </w:r>
      <w:bookmarkEnd w:id="111"/>
      <w:r w:rsidR="006F1CF9" w:rsidRPr="006F1CF9">
        <w:t xml:space="preserve"> </w:t>
      </w:r>
    </w:p>
    <w:p w:rsidR="009401F6" w:rsidRPr="00343D6A" w:rsidRDefault="009401F6" w:rsidP="00343D6A">
      <w:pPr>
        <w:pStyle w:val="21"/>
        <w:rPr>
          <w:lang w:eastAsia="zh-CN"/>
        </w:rPr>
      </w:pPr>
    </w:p>
    <w:p w:rsidR="00947934" w:rsidRDefault="00947934" w:rsidP="00947934">
      <w:pPr>
        <w:pStyle w:val="21"/>
        <w:rPr>
          <w:rStyle w:val="Input"/>
        </w:rPr>
      </w:pPr>
      <w:bookmarkStart w:id="112" w:name="INPUT_104"/>
      <w:r w:rsidRPr="00947934">
        <w:rPr>
          <w:rStyle w:val="Input"/>
          <w:rFonts w:hint="eastAsia"/>
        </w:rPr>
        <w:t>Esa=</w:t>
      </w:r>
      <w:r w:rsidRPr="00947934">
        <w:rPr>
          <w:rStyle w:val="Input"/>
        </w:rPr>
        <w:t>sum(A)</w:t>
      </w:r>
      <w:r>
        <w:rPr>
          <w:rStyle w:val="Input"/>
        </w:rPr>
        <w:t>/</w:t>
      </w:r>
      <w:r w:rsidR="001B62F5">
        <w:rPr>
          <w:rStyle w:val="Input"/>
        </w:rPr>
        <w:t>s1</w:t>
      </w:r>
    </w:p>
    <w:p w:rsidR="00947934" w:rsidRDefault="00947934" w:rsidP="00947934">
      <w:pPr>
        <w:pStyle w:val="21"/>
      </w:pPr>
      <w:r>
        <w:rPr>
          <w:rStyle w:val="Input"/>
        </w:rPr>
        <w:t>pq0/fak2</w:t>
      </w:r>
      <w:r w:rsidRPr="00947934">
        <w:rPr>
          <w:rStyle w:val="Input"/>
        </w:rPr>
        <w:t xml:space="preserve"> </w:t>
      </w:r>
      <w:bookmarkEnd w:id="112"/>
      <w:r w:rsidRPr="00947934">
        <w:t xml:space="preserve"> </w:t>
      </w:r>
    </w:p>
    <w:p w:rsidR="00947934" w:rsidRPr="00947934" w:rsidRDefault="00947934" w:rsidP="00947934">
      <w:pPr>
        <w:pStyle w:val="21"/>
      </w:pPr>
    </w:p>
    <w:p w:rsidR="006C25CF" w:rsidRDefault="006C25CF" w:rsidP="00947934">
      <w:pPr>
        <w:pStyle w:val="21"/>
        <w:ind w:firstLine="480"/>
        <w:rPr>
          <w:rStyle w:val="Output"/>
        </w:rPr>
      </w:pPr>
      <w:bookmarkStart w:id="113" w:name="OUTPUT_104"/>
      <w:r>
        <w:rPr>
          <w:rStyle w:val="Output"/>
        </w:rPr>
        <w:t>Esa =</w:t>
      </w:r>
    </w:p>
    <w:p w:rsidR="006C25CF" w:rsidRDefault="006C25CF" w:rsidP="00947934">
      <w:pPr>
        <w:pStyle w:val="21"/>
        <w:ind w:firstLine="480"/>
        <w:rPr>
          <w:rStyle w:val="Output"/>
        </w:rPr>
      </w:pPr>
      <w:r>
        <w:rPr>
          <w:rStyle w:val="Output"/>
        </w:rPr>
        <w:t xml:space="preserve">    4.8281</w:t>
      </w:r>
    </w:p>
    <w:p w:rsidR="006C25CF" w:rsidRDefault="006C25CF" w:rsidP="00947934">
      <w:pPr>
        <w:pStyle w:val="21"/>
        <w:ind w:firstLine="480"/>
        <w:rPr>
          <w:rStyle w:val="Output"/>
        </w:rPr>
      </w:pPr>
      <w:r>
        <w:rPr>
          <w:rStyle w:val="Output"/>
        </w:rPr>
        <w:t>ans =</w:t>
      </w:r>
    </w:p>
    <w:p w:rsidR="00947934" w:rsidRDefault="006C25CF" w:rsidP="00947934">
      <w:pPr>
        <w:pStyle w:val="21"/>
        <w:ind w:firstLine="480"/>
        <w:rPr>
          <w:lang w:eastAsia="zh-CN"/>
        </w:rPr>
      </w:pPr>
      <w:r>
        <w:rPr>
          <w:rStyle w:val="Output"/>
        </w:rPr>
        <w:t xml:space="preserve">    0.7823</w:t>
      </w:r>
      <w:r w:rsidR="00947934">
        <w:rPr>
          <w:rStyle w:val="Output"/>
          <w:lang w:eastAsia="zh-CN"/>
        </w:rPr>
        <w:t xml:space="preserve"> </w:t>
      </w:r>
      <w:bookmarkEnd w:id="113"/>
      <w:r w:rsidR="00947934" w:rsidRPr="00947934">
        <w:rPr>
          <w:lang w:eastAsia="zh-CN"/>
        </w:rPr>
        <w:t xml:space="preserve"> </w:t>
      </w:r>
    </w:p>
    <w:p w:rsidR="00947934" w:rsidRPr="00947934" w:rsidRDefault="00947934" w:rsidP="00947934">
      <w:pPr>
        <w:pStyle w:val="21"/>
        <w:ind w:firstLine="480"/>
        <w:rPr>
          <w:lang w:eastAsia="zh-CN"/>
        </w:rPr>
      </w:pPr>
    </w:p>
    <w:p w:rsidR="00901698" w:rsidRDefault="00901698" w:rsidP="00901698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 w:rsidR="00602267">
        <w:rPr>
          <w:lang w:eastAsia="zh-CN"/>
        </w:rPr>
        <w:t>----------------------------------------------------------------------------------------------------</w:t>
      </w:r>
    </w:p>
    <w:p w:rsidR="00901698" w:rsidRPr="00901698" w:rsidRDefault="00A11E5F" w:rsidP="00901698">
      <w:pPr>
        <w:pStyle w:val="21"/>
        <w:rPr>
          <w:lang w:eastAsia="zh-CN"/>
        </w:rPr>
      </w:pPr>
      <w:permStart w:id="1935032830" w:edGrp="everyone"/>
      <w:r w:rsidRPr="00901698">
        <w:rPr>
          <w:rFonts w:hint="eastAsia"/>
          <w:lang w:eastAsia="zh-CN"/>
        </w:rPr>
        <w:t>查</w:t>
      </w:r>
      <w:r w:rsidRPr="00901698">
        <w:rPr>
          <w:lang w:eastAsia="zh-CN"/>
        </w:rPr>
        <w:t>表</w:t>
      </w:r>
      <w:r w:rsidRPr="00901698">
        <w:rPr>
          <w:rFonts w:hint="eastAsia"/>
          <w:lang w:eastAsia="zh-CN"/>
        </w:rPr>
        <w:t>2</w:t>
      </w:r>
      <w:r w:rsidRPr="00901698">
        <w:rPr>
          <w:lang w:eastAsia="zh-CN"/>
        </w:rPr>
        <w:t>-18</w:t>
      </w:r>
      <w:r w:rsidRPr="00901698">
        <w:rPr>
          <w:rFonts w:hint="eastAsia"/>
          <w:lang w:eastAsia="zh-CN"/>
        </w:rPr>
        <w:t>得</w:t>
      </w:r>
      <w:r w:rsidRPr="00901698">
        <w:rPr>
          <w:lang w:eastAsia="zh-CN"/>
        </w:rPr>
        <w:t>沉降计算经验系数</w:t>
      </w:r>
      <w:r w:rsidRPr="00901698">
        <w:rPr>
          <w:rFonts w:hint="eastAsia"/>
          <w:lang w:eastAsia="zh-CN"/>
        </w:rPr>
        <w:t>:</w:t>
      </w:r>
      <w:bookmarkStart w:id="114" w:name="INPUT_113"/>
      <w:proofErr w:type="spellStart"/>
      <w:proofErr w:type="gramStart"/>
      <w:r w:rsidR="00901698" w:rsidRPr="00901698">
        <w:rPr>
          <w:rStyle w:val="Input"/>
          <w:rFonts w:hint="eastAsia"/>
          <w:lang w:eastAsia="zh-CN"/>
        </w:rPr>
        <w:t>psais</w:t>
      </w:r>
      <w:proofErr w:type="spellEnd"/>
      <w:proofErr w:type="gramEnd"/>
      <w:r w:rsidR="00901698" w:rsidRPr="00901698">
        <w:rPr>
          <w:rStyle w:val="Input"/>
          <w:rFonts w:hint="eastAsia"/>
          <w:lang w:eastAsia="zh-CN"/>
        </w:rPr>
        <w:t xml:space="preserve"> =</w:t>
      </w:r>
      <w:r w:rsidR="00901698" w:rsidRPr="00901698">
        <w:rPr>
          <w:rStyle w:val="Input"/>
          <w:lang w:eastAsia="zh-CN"/>
        </w:rPr>
        <w:t xml:space="preserve"> 1.</w:t>
      </w:r>
      <w:r w:rsidR="00410EDA">
        <w:rPr>
          <w:rStyle w:val="Input"/>
          <w:lang w:eastAsia="zh-CN"/>
        </w:rPr>
        <w:t>0</w:t>
      </w:r>
      <w:r w:rsidR="00901698" w:rsidRPr="00901698">
        <w:rPr>
          <w:rStyle w:val="Input"/>
          <w:lang w:eastAsia="zh-CN"/>
        </w:rPr>
        <w:t>000</w:t>
      </w:r>
      <w:r w:rsidR="00901698">
        <w:rPr>
          <w:rStyle w:val="Input"/>
          <w:lang w:eastAsia="zh-CN"/>
        </w:rPr>
        <w:t>;</w:t>
      </w:r>
      <w:r w:rsidR="00901698" w:rsidRPr="00901698">
        <w:rPr>
          <w:rStyle w:val="Input"/>
          <w:lang w:eastAsia="zh-CN"/>
        </w:rPr>
        <w:t xml:space="preserve">  </w:t>
      </w:r>
      <w:bookmarkEnd w:id="114"/>
    </w:p>
    <w:permEnd w:id="1935032830"/>
    <w:p w:rsidR="00602267" w:rsidRPr="00343D6A" w:rsidRDefault="00602267" w:rsidP="00602267">
      <w:pPr>
        <w:pStyle w:val="21"/>
        <w:rPr>
          <w:lang w:eastAsia="zh-CN"/>
        </w:rPr>
      </w:pPr>
      <w:r>
        <w:rPr>
          <w:rFonts w:hint="eastAsia"/>
          <w:lang w:eastAsia="zh-CN"/>
        </w:rPr>
        <w:t>%</w:t>
      </w:r>
      <w:r>
        <w:rPr>
          <w:lang w:eastAsia="zh-CN"/>
        </w:rPr>
        <w:t>----------------------------------------------------------------------------------------------------</w:t>
      </w:r>
    </w:p>
    <w:p w:rsidR="000D2548" w:rsidRPr="000D2548" w:rsidRDefault="000D2548" w:rsidP="000D2548">
      <w:pPr>
        <w:pStyle w:val="21"/>
      </w:pPr>
    </w:p>
    <w:p w:rsidR="00901698" w:rsidRDefault="00901698" w:rsidP="00901698">
      <w:pPr>
        <w:pStyle w:val="21"/>
      </w:pPr>
      <w:r>
        <w:rPr>
          <w:rFonts w:hint="eastAsia"/>
          <w:lang w:eastAsia="zh-CN"/>
        </w:rPr>
        <w:t>最终</w:t>
      </w:r>
      <w:r>
        <w:rPr>
          <w:lang w:eastAsia="zh-CN"/>
        </w:rPr>
        <w:t>沉降：</w:t>
      </w:r>
      <w:bookmarkStart w:id="115" w:name="INPUT_112"/>
      <w:r w:rsidRPr="00901698">
        <w:rPr>
          <w:rStyle w:val="Input"/>
          <w:rFonts w:hint="eastAsia"/>
        </w:rPr>
        <w:t>s=psais*s1</w:t>
      </w:r>
      <w:r w:rsidRPr="00901698">
        <w:rPr>
          <w:rStyle w:val="Input"/>
        </w:rPr>
        <w:t xml:space="preserve"> </w:t>
      </w:r>
      <w:bookmarkEnd w:id="115"/>
      <w:r w:rsidRPr="00901698">
        <w:t xml:space="preserve"> </w:t>
      </w:r>
    </w:p>
    <w:p w:rsidR="00901698" w:rsidRPr="00901698" w:rsidRDefault="00901698" w:rsidP="00901698">
      <w:pPr>
        <w:pStyle w:val="21"/>
      </w:pPr>
    </w:p>
    <w:p w:rsidR="006C25CF" w:rsidRDefault="006C25CF" w:rsidP="00901698">
      <w:pPr>
        <w:pStyle w:val="21"/>
        <w:rPr>
          <w:rStyle w:val="Output"/>
        </w:rPr>
      </w:pPr>
      <w:bookmarkStart w:id="116" w:name="OUTPUT_112"/>
      <w:r>
        <w:rPr>
          <w:rStyle w:val="Output"/>
        </w:rPr>
        <w:t>s =</w:t>
      </w:r>
    </w:p>
    <w:p w:rsidR="00901698" w:rsidRPr="00901698" w:rsidRDefault="006C25CF" w:rsidP="00901698">
      <w:pPr>
        <w:pStyle w:val="21"/>
      </w:pPr>
      <w:r>
        <w:rPr>
          <w:rStyle w:val="Output"/>
        </w:rPr>
        <w:t xml:space="preserve">  102.6672</w:t>
      </w:r>
      <w:r w:rsidR="00901698">
        <w:rPr>
          <w:rStyle w:val="Output"/>
        </w:rPr>
        <w:t xml:space="preserve"> </w:t>
      </w:r>
      <w:bookmarkEnd w:id="116"/>
      <w:r w:rsidR="00901698" w:rsidRPr="00901698">
        <w:t xml:space="preserve"> </w:t>
      </w:r>
      <w:r w:rsidR="00001BFC">
        <w:t>mm</w:t>
      </w:r>
    </w:p>
    <w:p w:rsidR="00901698" w:rsidRPr="00901698" w:rsidRDefault="00901698" w:rsidP="00901698">
      <w:pPr>
        <w:pStyle w:val="21"/>
      </w:pPr>
    </w:p>
    <w:p w:rsidR="00001BFC" w:rsidRPr="00AD6407" w:rsidRDefault="00947934" w:rsidP="00001BFC">
      <w:pPr>
        <w:pStyle w:val="21"/>
        <w:rPr>
          <w:rFonts w:asciiTheme="minorEastAsia" w:hAnsiTheme="minorEastAsia"/>
        </w:rPr>
      </w:pPr>
      <w:r w:rsidRPr="00947934">
        <w:rPr>
          <w:lang w:eastAsia="zh-CN"/>
        </w:rPr>
        <w:t xml:space="preserve"> </w:t>
      </w:r>
    </w:p>
    <w:p w:rsidR="00AD6407" w:rsidRPr="00AD6407" w:rsidRDefault="00AD6407" w:rsidP="00AD6407">
      <w:pPr>
        <w:pStyle w:val="a4"/>
        <w:ind w:left="360"/>
        <w:rPr>
          <w:rFonts w:asciiTheme="minorEastAsia" w:hAnsiTheme="minorEastAsia"/>
        </w:rPr>
      </w:pPr>
    </w:p>
    <w:p w:rsidR="00AD6407" w:rsidRPr="00AD6407" w:rsidRDefault="00AD6407" w:rsidP="007B38D0">
      <w:pPr>
        <w:pStyle w:val="2"/>
        <w:ind w:right="74"/>
      </w:pPr>
      <w:r w:rsidRPr="00AD6407">
        <w:rPr>
          <w:rFonts w:hint="eastAsia"/>
        </w:rPr>
        <w:t>确定采用</w:t>
      </w:r>
      <w:r w:rsidRPr="00AD6407">
        <w:t>刚性基础</w:t>
      </w:r>
      <w:r w:rsidRPr="00AD6407">
        <w:rPr>
          <w:rFonts w:hint="eastAsia"/>
        </w:rPr>
        <w:t>、</w:t>
      </w:r>
      <w:r w:rsidRPr="00AD6407">
        <w:t>扩展基础的尺寸、材料</w:t>
      </w:r>
    </w:p>
    <w:p w:rsidR="00AD6407" w:rsidRPr="00AD6407" w:rsidRDefault="00AD6407" w:rsidP="007B38D0">
      <w:pPr>
        <w:pStyle w:val="3"/>
      </w:pPr>
      <w:r w:rsidRPr="00AD6407">
        <w:rPr>
          <w:rFonts w:hint="eastAsia"/>
        </w:rPr>
        <w:t>刚性基础</w:t>
      </w:r>
    </w:p>
    <w:p w:rsidR="00DE6A92" w:rsidRPr="00A47B38" w:rsidRDefault="00103C0E" w:rsidP="00A47B38">
      <w:pPr>
        <w:rPr>
          <w:rFonts w:asciiTheme="minorEastAsia" w:hAnsiTheme="minorEastAsia"/>
          <w:lang w:eastAsia="zh-CN"/>
        </w:rPr>
      </w:pPr>
      <w:r w:rsidRPr="00A47B38">
        <w:rPr>
          <w:rFonts w:asciiTheme="minorEastAsia" w:hAnsiTheme="minorEastAsia" w:hint="eastAsia"/>
          <w:lang w:eastAsia="zh-CN"/>
        </w:rPr>
        <w:t>据</w:t>
      </w:r>
      <w:r w:rsidR="00AD6407" w:rsidRPr="00A47B38">
        <w:rPr>
          <w:rFonts w:asciiTheme="minorEastAsia" w:hAnsiTheme="minorEastAsia" w:hint="eastAsia"/>
          <w:lang w:eastAsia="zh-CN"/>
        </w:rPr>
        <w:t>基底</w:t>
      </w:r>
      <w:r w:rsidR="00AD6407" w:rsidRPr="00A47B38">
        <w:rPr>
          <w:rFonts w:asciiTheme="minorEastAsia" w:hAnsiTheme="minorEastAsia"/>
          <w:lang w:eastAsia="zh-CN"/>
        </w:rPr>
        <w:t>平均压力</w:t>
      </w:r>
      <w:r w:rsidRPr="00A47B38">
        <w:rPr>
          <w:rFonts w:asciiTheme="minorEastAsia" w:hAnsiTheme="minorEastAsia" w:hint="eastAsia"/>
          <w:lang w:eastAsia="zh-CN"/>
        </w:rPr>
        <w:t>选定</w:t>
      </w:r>
      <w:r w:rsidRPr="00A47B38">
        <w:rPr>
          <w:rFonts w:asciiTheme="minorEastAsia" w:hAnsiTheme="minorEastAsia"/>
          <w:lang w:eastAsia="zh-CN"/>
        </w:rPr>
        <w:t>台阶宽高比：</w:t>
      </w:r>
    </w:p>
    <w:p w:rsidR="00DE6A92" w:rsidRDefault="00DE6A92" w:rsidP="00DE6A92">
      <w:pPr>
        <w:pStyle w:val="a4"/>
        <w:ind w:firstLine="402"/>
      </w:pPr>
      <w:bookmarkStart w:id="117" w:name="INPUT_134"/>
      <w:r w:rsidRPr="00DE6A92">
        <w:rPr>
          <w:rStyle w:val="Input"/>
          <w:rFonts w:hint="eastAsia"/>
        </w:rPr>
        <w:t>pa=</w:t>
      </w:r>
      <w:r w:rsidRPr="00DE6A92">
        <w:rPr>
          <w:rStyle w:val="Input"/>
        </w:rPr>
        <w:t>(</w:t>
      </w:r>
      <w:r w:rsidRPr="00DE6A92">
        <w:rPr>
          <w:rStyle w:val="Input"/>
          <w:rFonts w:hint="eastAsia"/>
        </w:rPr>
        <w:t>S</w:t>
      </w:r>
      <w:r w:rsidR="007D1284">
        <w:rPr>
          <w:rStyle w:val="Input"/>
        </w:rPr>
        <w:t>k</w:t>
      </w:r>
      <w:r w:rsidRPr="00DE6A92">
        <w:rPr>
          <w:rStyle w:val="Input"/>
          <w:rFonts w:hint="eastAsia"/>
        </w:rPr>
        <w:t>+</w:t>
      </w:r>
      <w:r w:rsidRPr="00DE6A92">
        <w:rPr>
          <w:rStyle w:val="Input"/>
        </w:rPr>
        <w:t>gammam</w:t>
      </w:r>
      <w:r w:rsidR="0075703C" w:rsidRPr="001B5F67">
        <w:rPr>
          <w:rStyle w:val="Input"/>
        </w:rPr>
        <w:t>*dm</w:t>
      </w:r>
      <w:r w:rsidRPr="00DE6A92">
        <w:rPr>
          <w:rStyle w:val="Input"/>
        </w:rPr>
        <w:t xml:space="preserve">)/b </w:t>
      </w:r>
      <w:bookmarkEnd w:id="117"/>
      <w:r w:rsidRPr="00DE6A92">
        <w:t xml:space="preserve"> </w:t>
      </w:r>
      <w:r w:rsidR="007D1284">
        <w:tab/>
      </w:r>
      <w:r w:rsidR="007D1284">
        <w:tab/>
      </w:r>
      <w:r w:rsidR="007D1284" w:rsidRPr="00103C0E">
        <w:rPr>
          <w:color w:val="FF0000"/>
        </w:rPr>
        <w:t>Note:</w:t>
      </w:r>
      <w:r w:rsidR="007D1284" w:rsidRPr="00103C0E">
        <w:rPr>
          <w:rFonts w:hint="eastAsia"/>
          <w:color w:val="FF0000"/>
        </w:rPr>
        <w:t>标准组合</w:t>
      </w:r>
      <w:r w:rsidR="00103C0E">
        <w:rPr>
          <w:rFonts w:hint="eastAsia"/>
          <w:color w:val="FF0000"/>
        </w:rPr>
        <w:t>!</w:t>
      </w:r>
    </w:p>
    <w:p w:rsidR="00DE6A92" w:rsidRPr="00DE6A92" w:rsidRDefault="00DE6A92" w:rsidP="00DE6A92">
      <w:pPr>
        <w:pStyle w:val="30"/>
        <w:rPr>
          <w:lang w:eastAsia="zh-CN"/>
        </w:rPr>
      </w:pPr>
    </w:p>
    <w:p w:rsidR="006C25CF" w:rsidRDefault="006C25CF" w:rsidP="00DE6A92">
      <w:pPr>
        <w:pStyle w:val="30"/>
        <w:rPr>
          <w:rStyle w:val="Output"/>
        </w:rPr>
      </w:pPr>
      <w:bookmarkStart w:id="118" w:name="OUTPUT_134"/>
      <w:r>
        <w:rPr>
          <w:rStyle w:val="Output"/>
        </w:rPr>
        <w:t>pa =</w:t>
      </w:r>
    </w:p>
    <w:p w:rsidR="00B85F6A" w:rsidRDefault="006C25CF" w:rsidP="00DE6A92">
      <w:pPr>
        <w:pStyle w:val="30"/>
        <w:rPr>
          <w:lang w:eastAsia="zh-CN"/>
        </w:rPr>
      </w:pPr>
      <w:r>
        <w:rPr>
          <w:rStyle w:val="Output"/>
        </w:rPr>
        <w:t xml:space="preserve">  173.5000</w:t>
      </w:r>
      <w:r w:rsidR="00DE6A92">
        <w:rPr>
          <w:rStyle w:val="Output"/>
          <w:lang w:eastAsia="zh-CN"/>
        </w:rPr>
        <w:t xml:space="preserve"> </w:t>
      </w:r>
      <w:bookmarkEnd w:id="118"/>
      <w:r w:rsidR="00DE6A92" w:rsidRPr="00DE6A92">
        <w:rPr>
          <w:lang w:eastAsia="zh-CN"/>
        </w:rPr>
        <w:t xml:space="preserve"> </w:t>
      </w:r>
    </w:p>
    <w:p w:rsidR="007D1284" w:rsidRDefault="007D1284" w:rsidP="00DE6A92">
      <w:pPr>
        <w:pStyle w:val="30"/>
        <w:rPr>
          <w:lang w:eastAsia="zh-CN"/>
        </w:rPr>
      </w:pPr>
    </w:p>
    <w:p w:rsidR="007D1284" w:rsidRPr="00A47B38" w:rsidRDefault="00AD6407" w:rsidP="00A47B38">
      <w:pPr>
        <w:rPr>
          <w:rFonts w:asciiTheme="minorEastAsia" w:hAnsiTheme="minorEastAsia"/>
        </w:rPr>
      </w:pPr>
      <w:r w:rsidRPr="00A47B38">
        <w:rPr>
          <w:rFonts w:asciiTheme="minorEastAsia" w:hAnsiTheme="minorEastAsia" w:hint="eastAsia"/>
        </w:rPr>
        <w:t>查表2</w:t>
      </w:r>
      <w:r w:rsidRPr="00A47B38">
        <w:rPr>
          <w:rFonts w:asciiTheme="minorEastAsia" w:hAnsiTheme="minorEastAsia"/>
        </w:rPr>
        <w:t>-8</w:t>
      </w:r>
      <w:r w:rsidRPr="00A47B38">
        <w:rPr>
          <w:rFonts w:asciiTheme="minorEastAsia" w:hAnsiTheme="minorEastAsia" w:hint="eastAsia"/>
        </w:rPr>
        <w:t>得知</w:t>
      </w:r>
      <w:r w:rsidRPr="00A47B38">
        <w:rPr>
          <w:rFonts w:asciiTheme="minorEastAsia" w:hAnsiTheme="minorEastAsia"/>
        </w:rPr>
        <w:t>无筋扩展基础台阶宽高比</w:t>
      </w:r>
      <w:r w:rsidRPr="00A47B38">
        <w:rPr>
          <w:rFonts w:asciiTheme="minorEastAsia" w:hAnsiTheme="minorEastAsia" w:hint="eastAsia"/>
        </w:rPr>
        <w:t>的</w:t>
      </w:r>
      <w:r w:rsidRPr="00A47B38">
        <w:rPr>
          <w:rFonts w:asciiTheme="minorEastAsia" w:hAnsiTheme="minorEastAsia"/>
        </w:rPr>
        <w:t>允许值</w:t>
      </w:r>
      <w:r w:rsidR="007D1284" w:rsidRPr="00A47B38">
        <w:rPr>
          <w:rFonts w:asciiTheme="minorEastAsia" w:hAnsiTheme="minorEastAsia" w:hint="eastAsia"/>
        </w:rPr>
        <w:t>再</w:t>
      </w:r>
      <w:r w:rsidR="007D1284" w:rsidRPr="00A47B38">
        <w:rPr>
          <w:rFonts w:asciiTheme="minorEastAsia" w:hAnsiTheme="minorEastAsia"/>
        </w:rPr>
        <w:t>设计。</w:t>
      </w:r>
    </w:p>
    <w:p w:rsidR="00AD6407" w:rsidRPr="00AD6407" w:rsidRDefault="00AD6407" w:rsidP="007B38D0">
      <w:pPr>
        <w:pStyle w:val="3"/>
      </w:pPr>
      <w:r w:rsidRPr="00AD6407">
        <w:rPr>
          <w:rFonts w:hint="eastAsia"/>
        </w:rPr>
        <w:t>扩展基础</w:t>
      </w:r>
    </w:p>
    <w:p w:rsidR="00AD6407" w:rsidRPr="00AD6407" w:rsidRDefault="00AD6407" w:rsidP="00A47B38">
      <w:pPr>
        <w:rPr>
          <w:rFonts w:asciiTheme="minorEastAsia" w:hAnsiTheme="minorEastAsia"/>
          <w:lang w:eastAsia="zh-CN"/>
        </w:rPr>
      </w:pPr>
      <w:r w:rsidRPr="00AD6407">
        <w:rPr>
          <w:rFonts w:asciiTheme="minorEastAsia" w:hAnsiTheme="minorEastAsia" w:hint="eastAsia"/>
          <w:lang w:eastAsia="zh-CN"/>
        </w:rPr>
        <w:t>基</w:t>
      </w:r>
      <w:r w:rsidRPr="00AD6407">
        <w:rPr>
          <w:rFonts w:asciiTheme="minorEastAsia" w:hAnsiTheme="minorEastAsia" w:cs="微软雅黑" w:hint="eastAsia"/>
          <w:lang w:eastAsia="zh-CN"/>
        </w:rPr>
        <w:t>础</w:t>
      </w:r>
      <w:r w:rsidRPr="00AD6407">
        <w:rPr>
          <w:rFonts w:asciiTheme="minorEastAsia" w:hAnsiTheme="minorEastAsia" w:cs="MS Mincho" w:hint="eastAsia"/>
          <w:lang w:eastAsia="zh-CN"/>
        </w:rPr>
        <w:t>材料</w:t>
      </w:r>
      <w:r w:rsidR="001640CF">
        <w:rPr>
          <w:rFonts w:asciiTheme="minorEastAsia" w:hAnsiTheme="minorEastAsia" w:hint="eastAsia"/>
          <w:lang w:eastAsia="zh-CN"/>
        </w:rPr>
        <w:t>选择。</w:t>
      </w:r>
    </w:p>
    <w:p w:rsidR="00AD6407" w:rsidRPr="00AD6407" w:rsidRDefault="00AD6407" w:rsidP="007B38D0">
      <w:pPr>
        <w:pStyle w:val="2"/>
        <w:ind w:right="74"/>
      </w:pPr>
      <w:r w:rsidRPr="00AD6407">
        <w:rPr>
          <w:rFonts w:hint="eastAsia"/>
        </w:rPr>
        <w:t>验算扩展基础</w:t>
      </w:r>
      <w:r w:rsidRPr="00AD6407">
        <w:t>的剪压破坏，计算抗弯钢筋</w:t>
      </w:r>
    </w:p>
    <w:p w:rsidR="00AD6407" w:rsidRPr="00A47B38" w:rsidRDefault="00AD6407" w:rsidP="00A47B38">
      <w:pPr>
        <w:rPr>
          <w:rFonts w:asciiTheme="minorEastAsia" w:hAnsiTheme="minorEastAsia"/>
          <w:lang w:eastAsia="zh-CN"/>
        </w:rPr>
      </w:pPr>
      <w:r w:rsidRPr="00A47B38">
        <w:rPr>
          <w:rFonts w:asciiTheme="minorEastAsia" w:hAnsiTheme="minorEastAsia" w:hint="eastAsia"/>
          <w:lang w:eastAsia="zh-CN"/>
        </w:rPr>
        <w:t>计算取单位长度</w:t>
      </w:r>
      <w:r w:rsidRPr="00A47B38">
        <w:rPr>
          <w:rFonts w:asciiTheme="minorEastAsia" w:hAnsiTheme="minorEastAsia"/>
          <w:lang w:eastAsia="zh-CN"/>
        </w:rPr>
        <w:t>。</w:t>
      </w:r>
    </w:p>
    <w:p w:rsidR="001800B3" w:rsidRPr="001800B3" w:rsidRDefault="001800B3" w:rsidP="001800B3">
      <w:pPr>
        <w:pStyle w:val="30"/>
        <w:rPr>
          <w:lang w:eastAsia="zh-CN"/>
        </w:rPr>
      </w:pPr>
      <w:r w:rsidRPr="001800B3">
        <w:rPr>
          <w:rFonts w:hint="eastAsia"/>
          <w:lang w:eastAsia="zh-CN"/>
        </w:rPr>
        <w:t>基础底面</w:t>
      </w:r>
      <w:r>
        <w:rPr>
          <w:rFonts w:hint="eastAsia"/>
          <w:lang w:eastAsia="zh-CN"/>
        </w:rPr>
        <w:t>净</w:t>
      </w:r>
      <w:r w:rsidRPr="001800B3">
        <w:rPr>
          <w:lang w:eastAsia="zh-CN"/>
        </w:rPr>
        <w:t>压力：</w:t>
      </w:r>
    </w:p>
    <w:p w:rsidR="001800B3" w:rsidRDefault="0075703C" w:rsidP="001800B3">
      <w:pPr>
        <w:pStyle w:val="30"/>
        <w:rPr>
          <w:rStyle w:val="Input"/>
        </w:rPr>
      </w:pPr>
      <w:bookmarkStart w:id="119" w:name="INPUT_142"/>
      <w:r w:rsidRPr="001800B3">
        <w:rPr>
          <w:rStyle w:val="Input"/>
          <w:rFonts w:hint="eastAsia"/>
        </w:rPr>
        <w:t>pa=S</w:t>
      </w:r>
      <w:r w:rsidRPr="001800B3">
        <w:rPr>
          <w:rStyle w:val="Input"/>
        </w:rPr>
        <w:t xml:space="preserve">/b  </w:t>
      </w:r>
      <w:r w:rsidRPr="001800B3">
        <w:rPr>
          <w:rStyle w:val="Input"/>
        </w:rPr>
        <w:tab/>
      </w:r>
      <w:r w:rsidRPr="001800B3">
        <w:rPr>
          <w:rStyle w:val="Input"/>
        </w:rPr>
        <w:tab/>
      </w:r>
      <w:r w:rsidR="009C4B84" w:rsidRPr="001800B3">
        <w:rPr>
          <w:rStyle w:val="Input"/>
        </w:rPr>
        <w:t xml:space="preserve">  </w:t>
      </w:r>
      <w:bookmarkEnd w:id="119"/>
      <w:r w:rsidR="001800B3" w:rsidRPr="00A47B38">
        <w:rPr>
          <w:color w:val="FF0000"/>
        </w:rPr>
        <w:t>Note:</w:t>
      </w:r>
      <w:r w:rsidR="001800B3" w:rsidRPr="00A47B38">
        <w:rPr>
          <w:rFonts w:hint="eastAsia"/>
          <w:color w:val="FF0000"/>
        </w:rPr>
        <w:t>基本组合</w:t>
      </w:r>
      <w:r w:rsidR="001800B3" w:rsidRPr="00A47B38">
        <w:rPr>
          <w:rFonts w:hint="eastAsia"/>
          <w:color w:val="FF0000"/>
        </w:rPr>
        <w:t>!</w:t>
      </w:r>
      <w:r w:rsidR="001800B3" w:rsidRPr="00A47B38">
        <w:rPr>
          <w:color w:val="FF0000"/>
        </w:rPr>
        <w:t xml:space="preserve"> </w:t>
      </w:r>
      <w:r w:rsidR="001800B3" w:rsidRPr="009C4B84">
        <w:rPr>
          <w:rStyle w:val="Input"/>
        </w:rPr>
        <w:t xml:space="preserve"> </w:t>
      </w:r>
      <w:r w:rsidR="001800B3">
        <w:rPr>
          <w:color w:val="FF0000"/>
        </w:rPr>
        <w:t>Note2:</w:t>
      </w:r>
      <w:r w:rsidR="001800B3">
        <w:rPr>
          <w:rFonts w:hint="eastAsia"/>
          <w:color w:val="FF0000"/>
        </w:rPr>
        <w:t>用净</w:t>
      </w:r>
      <w:r w:rsidR="001800B3">
        <w:rPr>
          <w:color w:val="FF0000"/>
        </w:rPr>
        <w:t>反</w:t>
      </w:r>
      <w:r w:rsidR="001800B3">
        <w:rPr>
          <w:rFonts w:hint="eastAsia"/>
          <w:color w:val="FF0000"/>
        </w:rPr>
        <w:t>力</w:t>
      </w:r>
      <w:r w:rsidR="001800B3">
        <w:rPr>
          <w:color w:val="FF0000"/>
        </w:rPr>
        <w:t>计算。</w:t>
      </w:r>
    </w:p>
    <w:p w:rsidR="001800B3" w:rsidRPr="001800B3" w:rsidRDefault="001800B3" w:rsidP="001800B3">
      <w:pPr>
        <w:pStyle w:val="30"/>
      </w:pPr>
    </w:p>
    <w:p w:rsidR="006C25CF" w:rsidRDefault="006C25CF" w:rsidP="001800B3">
      <w:pPr>
        <w:pStyle w:val="30"/>
        <w:rPr>
          <w:rStyle w:val="Output"/>
        </w:rPr>
      </w:pPr>
      <w:bookmarkStart w:id="120" w:name="OUTPUT_142"/>
      <w:r>
        <w:rPr>
          <w:rStyle w:val="Output"/>
        </w:rPr>
        <w:t>pa =</w:t>
      </w:r>
    </w:p>
    <w:p w:rsidR="001800B3" w:rsidRPr="001800B3" w:rsidRDefault="006C25CF" w:rsidP="001800B3">
      <w:pPr>
        <w:pStyle w:val="30"/>
      </w:pPr>
      <w:r>
        <w:rPr>
          <w:rStyle w:val="Output"/>
        </w:rPr>
        <w:t xml:space="preserve">   210</w:t>
      </w:r>
      <w:r w:rsidR="001800B3">
        <w:rPr>
          <w:rStyle w:val="Output"/>
        </w:rPr>
        <w:t xml:space="preserve"> </w:t>
      </w:r>
      <w:bookmarkEnd w:id="120"/>
      <w:r w:rsidR="001800B3" w:rsidRPr="001800B3">
        <w:t xml:space="preserve"> </w:t>
      </w:r>
    </w:p>
    <w:p w:rsidR="001800B3" w:rsidRPr="001800B3" w:rsidRDefault="001800B3" w:rsidP="001800B3">
      <w:pPr>
        <w:pStyle w:val="30"/>
      </w:pPr>
    </w:p>
    <w:p w:rsidR="009C4B84" w:rsidRPr="009C4B84" w:rsidRDefault="009C4B84" w:rsidP="009C4B84">
      <w:pPr>
        <w:pStyle w:val="30"/>
      </w:pPr>
    </w:p>
    <w:p w:rsidR="009C4B84" w:rsidRPr="009C4B84" w:rsidRDefault="00B85F6A" w:rsidP="009C4B84">
      <w:pPr>
        <w:pStyle w:val="30"/>
        <w:rPr>
          <w:lang w:eastAsia="zh-CN"/>
        </w:rPr>
      </w:pPr>
      <w:r>
        <w:rPr>
          <w:rFonts w:hint="eastAsia"/>
          <w:lang w:eastAsia="zh-CN"/>
        </w:rPr>
        <w:t>验算</w:t>
      </w:r>
      <w:r>
        <w:rPr>
          <w:lang w:eastAsia="zh-CN"/>
        </w:rPr>
        <w:t>略</w:t>
      </w:r>
      <w:r>
        <w:rPr>
          <w:rFonts w:hint="eastAsia"/>
          <w:lang w:eastAsia="zh-CN"/>
        </w:rPr>
        <w:t>！</w:t>
      </w:r>
    </w:p>
    <w:p w:rsidR="0075703C" w:rsidRDefault="0075703C" w:rsidP="0075703C">
      <w:pPr>
        <w:pStyle w:val="a4"/>
        <w:ind w:left="360"/>
        <w:rPr>
          <w:rFonts w:asciiTheme="minorEastAsia" w:hAnsiTheme="minorEastAsia"/>
        </w:rPr>
      </w:pPr>
    </w:p>
    <w:p w:rsidR="00AD6407" w:rsidRPr="00AD6407" w:rsidRDefault="00AD6407" w:rsidP="0017411B">
      <w:pPr>
        <w:pStyle w:val="1"/>
      </w:pPr>
      <w:r w:rsidRPr="00AD6407">
        <w:rPr>
          <w:rFonts w:hint="eastAsia"/>
        </w:rPr>
        <w:lastRenderedPageBreak/>
        <w:t>【思考</w:t>
      </w:r>
      <w:r w:rsidRPr="00AD6407">
        <w:rPr>
          <w:rFonts w:cs="微软雅黑" w:hint="eastAsia"/>
        </w:rPr>
        <w:t>题</w:t>
      </w:r>
      <w:r w:rsidRPr="00AD6407">
        <w:t>】</w:t>
      </w:r>
    </w:p>
    <w:p w:rsidR="00AD6407" w:rsidRPr="00AD6407" w:rsidRDefault="00AD6407" w:rsidP="00AD6407">
      <w:pPr>
        <w:rPr>
          <w:rFonts w:asciiTheme="minorEastAsia" w:hAnsiTheme="minorEastAsia"/>
          <w:lang w:eastAsia="zh-CN"/>
        </w:rPr>
      </w:pPr>
      <w:r w:rsidRPr="00AD6407">
        <w:rPr>
          <w:rFonts w:asciiTheme="minorEastAsia" w:hAnsiTheme="minorEastAsia" w:hint="eastAsia"/>
          <w:lang w:eastAsia="zh-CN"/>
        </w:rPr>
        <w:t xml:space="preserve">    </w:t>
      </w:r>
      <w:r w:rsidR="002E71C9">
        <w:rPr>
          <w:rFonts w:asciiTheme="minorEastAsia" w:hAnsiTheme="minorEastAsia" w:hint="eastAsia"/>
          <w:lang w:eastAsia="zh-CN"/>
        </w:rPr>
        <w:t>从强度</w:t>
      </w:r>
      <w:r w:rsidR="002E71C9">
        <w:rPr>
          <w:rFonts w:asciiTheme="minorEastAsia" w:hAnsiTheme="minorEastAsia"/>
          <w:lang w:eastAsia="zh-CN"/>
        </w:rPr>
        <w:t>、变形</w:t>
      </w:r>
      <w:r w:rsidR="002E71C9">
        <w:rPr>
          <w:rFonts w:asciiTheme="minorEastAsia" w:hAnsiTheme="minorEastAsia" w:hint="eastAsia"/>
          <w:lang w:eastAsia="zh-CN"/>
        </w:rPr>
        <w:t>分析</w:t>
      </w:r>
      <w:r w:rsidR="002E71C9">
        <w:rPr>
          <w:rFonts w:asciiTheme="minorEastAsia" w:hAnsiTheme="minorEastAsia"/>
          <w:lang w:eastAsia="zh-CN"/>
        </w:rPr>
        <w:t>。</w:t>
      </w:r>
    </w:p>
    <w:p w:rsidR="00372C74" w:rsidRPr="00AD6407" w:rsidRDefault="00372C74" w:rsidP="00372C74">
      <w:pPr>
        <w:rPr>
          <w:rFonts w:asciiTheme="minorEastAsia" w:hAnsiTheme="minorEastAsia"/>
          <w:lang w:eastAsia="zh-CN"/>
        </w:rPr>
      </w:pPr>
    </w:p>
    <w:sectPr w:rsidR="00372C74" w:rsidRPr="00AD6407" w:rsidSect="00AD6407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7767" w:rsidRDefault="005B7767" w:rsidP="00AD6407">
      <w:r>
        <w:separator/>
      </w:r>
    </w:p>
  </w:endnote>
  <w:endnote w:type="continuationSeparator" w:id="0">
    <w:p w:rsidR="005B7767" w:rsidRDefault="005B7767" w:rsidP="00AD6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07814781"/>
      <w:docPartObj>
        <w:docPartGallery w:val="Page Numbers (Bottom of Page)"/>
        <w:docPartUnique/>
      </w:docPartObj>
    </w:sdtPr>
    <w:sdtEndPr/>
    <w:sdtContent>
      <w:p w:rsidR="007C1060" w:rsidRDefault="007C106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C74" w:rsidRPr="00F14C74">
          <w:rPr>
            <w:noProof/>
            <w:lang w:val="zh-CN" w:eastAsia="zh-CN"/>
          </w:rPr>
          <w:t>1</w:t>
        </w:r>
        <w:r>
          <w:fldChar w:fldCharType="end"/>
        </w:r>
      </w:p>
    </w:sdtContent>
  </w:sdt>
  <w:p w:rsidR="007C1060" w:rsidRDefault="007C106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7767" w:rsidRDefault="005B7767" w:rsidP="00AD6407">
      <w:r>
        <w:separator/>
      </w:r>
    </w:p>
  </w:footnote>
  <w:footnote w:type="continuationSeparator" w:id="0">
    <w:p w:rsidR="005B7767" w:rsidRDefault="005B7767" w:rsidP="00AD6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830B8"/>
    <w:multiLevelType w:val="hybridMultilevel"/>
    <w:tmpl w:val="6A9ECF3E"/>
    <w:lvl w:ilvl="0" w:tplc="ACEEA09A">
      <w:start w:val="1"/>
      <w:numFmt w:val="decimal"/>
      <w:pStyle w:val="4"/>
      <w:lvlText w:val="%1."/>
      <w:lvlJc w:val="left"/>
      <w:pPr>
        <w:ind w:left="279" w:hanging="420"/>
      </w:pPr>
    </w:lvl>
    <w:lvl w:ilvl="1" w:tplc="04090019" w:tentative="1">
      <w:start w:val="1"/>
      <w:numFmt w:val="lowerLetter"/>
      <w:lvlText w:val="%2)"/>
      <w:lvlJc w:val="left"/>
      <w:pPr>
        <w:ind w:left="699" w:hanging="420"/>
      </w:pPr>
    </w:lvl>
    <w:lvl w:ilvl="2" w:tplc="0409001B" w:tentative="1">
      <w:start w:val="1"/>
      <w:numFmt w:val="lowerRoman"/>
      <w:lvlText w:val="%3."/>
      <w:lvlJc w:val="right"/>
      <w:pPr>
        <w:ind w:left="1119" w:hanging="420"/>
      </w:pPr>
    </w:lvl>
    <w:lvl w:ilvl="3" w:tplc="0409000F" w:tentative="1">
      <w:start w:val="1"/>
      <w:numFmt w:val="decimal"/>
      <w:lvlText w:val="%4."/>
      <w:lvlJc w:val="left"/>
      <w:pPr>
        <w:ind w:left="1539" w:hanging="420"/>
      </w:pPr>
    </w:lvl>
    <w:lvl w:ilvl="4" w:tplc="04090019" w:tentative="1">
      <w:start w:val="1"/>
      <w:numFmt w:val="lowerLetter"/>
      <w:lvlText w:val="%5)"/>
      <w:lvlJc w:val="left"/>
      <w:pPr>
        <w:ind w:left="1959" w:hanging="420"/>
      </w:pPr>
    </w:lvl>
    <w:lvl w:ilvl="5" w:tplc="0409001B" w:tentative="1">
      <w:start w:val="1"/>
      <w:numFmt w:val="lowerRoman"/>
      <w:lvlText w:val="%6."/>
      <w:lvlJc w:val="right"/>
      <w:pPr>
        <w:ind w:left="2379" w:hanging="420"/>
      </w:pPr>
    </w:lvl>
    <w:lvl w:ilvl="6" w:tplc="0409000F" w:tentative="1">
      <w:start w:val="1"/>
      <w:numFmt w:val="decimal"/>
      <w:lvlText w:val="%7."/>
      <w:lvlJc w:val="left"/>
      <w:pPr>
        <w:ind w:left="2799" w:hanging="420"/>
      </w:pPr>
    </w:lvl>
    <w:lvl w:ilvl="7" w:tplc="04090019" w:tentative="1">
      <w:start w:val="1"/>
      <w:numFmt w:val="lowerLetter"/>
      <w:lvlText w:val="%8)"/>
      <w:lvlJc w:val="left"/>
      <w:pPr>
        <w:ind w:left="3219" w:hanging="420"/>
      </w:pPr>
    </w:lvl>
    <w:lvl w:ilvl="8" w:tplc="0409001B" w:tentative="1">
      <w:start w:val="1"/>
      <w:numFmt w:val="lowerRoman"/>
      <w:lvlText w:val="%9."/>
      <w:lvlJc w:val="right"/>
      <w:pPr>
        <w:ind w:left="3639" w:hanging="420"/>
      </w:pPr>
    </w:lvl>
  </w:abstractNum>
  <w:abstractNum w:abstractNumId="1">
    <w:nsid w:val="1B6245DA"/>
    <w:multiLevelType w:val="hybridMultilevel"/>
    <w:tmpl w:val="08588FB0"/>
    <w:lvl w:ilvl="0" w:tplc="45926C66">
      <w:start w:val="1"/>
      <w:numFmt w:val="japaneseCounting"/>
      <w:lvlText w:val="%1、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D96532B"/>
    <w:multiLevelType w:val="hybridMultilevel"/>
    <w:tmpl w:val="86F28E2A"/>
    <w:lvl w:ilvl="0" w:tplc="F6A6C4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21465D"/>
    <w:multiLevelType w:val="hybridMultilevel"/>
    <w:tmpl w:val="5F50FA2C"/>
    <w:lvl w:ilvl="0" w:tplc="BA04A59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4471762B"/>
    <w:multiLevelType w:val="multilevel"/>
    <w:tmpl w:val="59B0273A"/>
    <w:lvl w:ilvl="0">
      <w:start w:val="1"/>
      <w:numFmt w:val="decimal"/>
      <w:pStyle w:val="1"/>
      <w:lvlText w:val="%1"/>
      <w:lvlJc w:val="left"/>
      <w:pPr>
        <w:ind w:left="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99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56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13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84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40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97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682" w:hanging="1700"/>
      </w:pPr>
      <w:rPr>
        <w:rFonts w:hint="eastAsia"/>
      </w:rPr>
    </w:lvl>
  </w:abstractNum>
  <w:abstractNum w:abstractNumId="5">
    <w:nsid w:val="4B3E5B9C"/>
    <w:multiLevelType w:val="hybridMultilevel"/>
    <w:tmpl w:val="ED36EBDC"/>
    <w:lvl w:ilvl="0" w:tplc="A7E6AD1E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>
    <w:nsid w:val="63797291"/>
    <w:multiLevelType w:val="hybridMultilevel"/>
    <w:tmpl w:val="70387490"/>
    <w:lvl w:ilvl="0" w:tplc="DB0C05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4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intFractionalCharacterWidth/>
  <w:embedSystemFonts/>
  <w:bordersDoNotSurroundHeader/>
  <w:bordersDoNotSurroundFooter/>
  <w:hideSpellingError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zh-CN" w:vendorID="64" w:dllVersion="131077" w:nlCheck="1" w:checkStyle="1"/>
  <w:activeWritingStyle w:appName="MSWord" w:lang="en-US" w:vendorID="8" w:dllVersion="513" w:checkStyle="1"/>
  <w:activeWritingStyle w:appName="MSWord" w:lang="ja-JP" w:vendorID="5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6+ed2tjK5SjBgjxPEWlBGXHcI7QkUkgK6loxjtkt4YhUseqtz8ex92UKmeLe+U6B37NAm/591m44FGzWlPrzxA==" w:salt="BFOr9qQBM5n96N8T/6fVTA=="/>
  <w:defaultTabStop w:val="288"/>
  <w:doNotHyphenateCaps/>
  <w:defaultTableStyle w:val="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skedForShutdown" w:val="yes"/>
    <w:docVar w:name="CalcZoneCount" w:val="8"/>
    <w:docVar w:name="InputCellCount" w:val="142"/>
    <w:docVar w:name="MATLABFig16Color" w:val="YES"/>
    <w:docVar w:name="MATLABFigEmbed" w:val="YES"/>
    <w:docVar w:name="MATLABFigHeight" w:val="3.5"/>
    <w:docVar w:name="MATLABFigUnits" w:val="Inches"/>
    <w:docVar w:name="MATLABFigWidth" w:val="4"/>
    <w:docVar w:name="MATLABFmt" w:val="Short"/>
    <w:docVar w:name="MATLABFmtStyle" w:val="Loose"/>
    <w:docVar w:name="MATLABStopOnError" w:val="YES"/>
    <w:docVar w:name="NotebookVersion" w:val="R2013a.1"/>
    <w:docVar w:name="ShowCellMarkers" w:val="1"/>
    <w:docVar w:name="ShowRecalcMarkers" w:val="1"/>
  </w:docVars>
  <w:rsids>
    <w:rsidRoot w:val="00543424"/>
    <w:rsid w:val="00001BFC"/>
    <w:rsid w:val="0001439C"/>
    <w:rsid w:val="000255A2"/>
    <w:rsid w:val="000323B1"/>
    <w:rsid w:val="00081836"/>
    <w:rsid w:val="000825DF"/>
    <w:rsid w:val="00086096"/>
    <w:rsid w:val="00093D79"/>
    <w:rsid w:val="00097DE1"/>
    <w:rsid w:val="000A26E6"/>
    <w:rsid w:val="000C66ED"/>
    <w:rsid w:val="000D2548"/>
    <w:rsid w:val="000D6812"/>
    <w:rsid w:val="000E2F1E"/>
    <w:rsid w:val="000F2589"/>
    <w:rsid w:val="00103C0E"/>
    <w:rsid w:val="00107810"/>
    <w:rsid w:val="0011329B"/>
    <w:rsid w:val="00125F6F"/>
    <w:rsid w:val="00157AE0"/>
    <w:rsid w:val="00162E29"/>
    <w:rsid w:val="001640CF"/>
    <w:rsid w:val="0017411B"/>
    <w:rsid w:val="0017628A"/>
    <w:rsid w:val="001800B3"/>
    <w:rsid w:val="00191F4F"/>
    <w:rsid w:val="001925DA"/>
    <w:rsid w:val="0019591D"/>
    <w:rsid w:val="001B5F67"/>
    <w:rsid w:val="001B62F5"/>
    <w:rsid w:val="001C300A"/>
    <w:rsid w:val="0020013F"/>
    <w:rsid w:val="00234042"/>
    <w:rsid w:val="002347AA"/>
    <w:rsid w:val="002421A1"/>
    <w:rsid w:val="00243950"/>
    <w:rsid w:val="00251B28"/>
    <w:rsid w:val="00253CA1"/>
    <w:rsid w:val="00260D7F"/>
    <w:rsid w:val="00280591"/>
    <w:rsid w:val="002B3802"/>
    <w:rsid w:val="002D0A66"/>
    <w:rsid w:val="002D3E97"/>
    <w:rsid w:val="002E2402"/>
    <w:rsid w:val="002E71C9"/>
    <w:rsid w:val="002E7DFC"/>
    <w:rsid w:val="00304FBC"/>
    <w:rsid w:val="00306312"/>
    <w:rsid w:val="003145A8"/>
    <w:rsid w:val="003149DC"/>
    <w:rsid w:val="003362DD"/>
    <w:rsid w:val="003420CB"/>
    <w:rsid w:val="003425CF"/>
    <w:rsid w:val="00343259"/>
    <w:rsid w:val="00343D6A"/>
    <w:rsid w:val="0035109B"/>
    <w:rsid w:val="003538BC"/>
    <w:rsid w:val="00362192"/>
    <w:rsid w:val="003674C9"/>
    <w:rsid w:val="0037023B"/>
    <w:rsid w:val="00370D94"/>
    <w:rsid w:val="00372C74"/>
    <w:rsid w:val="00377B3B"/>
    <w:rsid w:val="0039010D"/>
    <w:rsid w:val="003B4A20"/>
    <w:rsid w:val="003C0404"/>
    <w:rsid w:val="003C753B"/>
    <w:rsid w:val="003D61EF"/>
    <w:rsid w:val="003F08A2"/>
    <w:rsid w:val="003F7AC2"/>
    <w:rsid w:val="00410EDA"/>
    <w:rsid w:val="00413647"/>
    <w:rsid w:val="00425458"/>
    <w:rsid w:val="00436A46"/>
    <w:rsid w:val="00436A98"/>
    <w:rsid w:val="0043703E"/>
    <w:rsid w:val="0045174F"/>
    <w:rsid w:val="00452D14"/>
    <w:rsid w:val="004557AF"/>
    <w:rsid w:val="00457BC1"/>
    <w:rsid w:val="004823D5"/>
    <w:rsid w:val="00484E20"/>
    <w:rsid w:val="004A55AD"/>
    <w:rsid w:val="004A5C44"/>
    <w:rsid w:val="004C25FC"/>
    <w:rsid w:val="004C7C68"/>
    <w:rsid w:val="004D6987"/>
    <w:rsid w:val="004E5464"/>
    <w:rsid w:val="004E64D8"/>
    <w:rsid w:val="004F259E"/>
    <w:rsid w:val="004F3538"/>
    <w:rsid w:val="005042F8"/>
    <w:rsid w:val="00513EA0"/>
    <w:rsid w:val="005228B7"/>
    <w:rsid w:val="005258B6"/>
    <w:rsid w:val="00543424"/>
    <w:rsid w:val="00592377"/>
    <w:rsid w:val="00593707"/>
    <w:rsid w:val="005A54F9"/>
    <w:rsid w:val="005B6D1D"/>
    <w:rsid w:val="005B7767"/>
    <w:rsid w:val="005C3E17"/>
    <w:rsid w:val="005D72D5"/>
    <w:rsid w:val="005D78DE"/>
    <w:rsid w:val="00600262"/>
    <w:rsid w:val="00602267"/>
    <w:rsid w:val="00614007"/>
    <w:rsid w:val="00625888"/>
    <w:rsid w:val="006301CB"/>
    <w:rsid w:val="00663578"/>
    <w:rsid w:val="006666F2"/>
    <w:rsid w:val="00680CAF"/>
    <w:rsid w:val="006843B2"/>
    <w:rsid w:val="006C25CF"/>
    <w:rsid w:val="006E22FE"/>
    <w:rsid w:val="006F1CF9"/>
    <w:rsid w:val="006F3E59"/>
    <w:rsid w:val="006F4546"/>
    <w:rsid w:val="006F524B"/>
    <w:rsid w:val="007116C2"/>
    <w:rsid w:val="00711E89"/>
    <w:rsid w:val="0071437A"/>
    <w:rsid w:val="00724FB0"/>
    <w:rsid w:val="0073040F"/>
    <w:rsid w:val="00735D38"/>
    <w:rsid w:val="0075305F"/>
    <w:rsid w:val="00754DAE"/>
    <w:rsid w:val="0075703C"/>
    <w:rsid w:val="0076272E"/>
    <w:rsid w:val="00785432"/>
    <w:rsid w:val="007B38D0"/>
    <w:rsid w:val="007B5D5B"/>
    <w:rsid w:val="007C1060"/>
    <w:rsid w:val="007C3BCA"/>
    <w:rsid w:val="007C5E32"/>
    <w:rsid w:val="007D1284"/>
    <w:rsid w:val="007E62BF"/>
    <w:rsid w:val="00801D76"/>
    <w:rsid w:val="0080538B"/>
    <w:rsid w:val="0081404B"/>
    <w:rsid w:val="00814C26"/>
    <w:rsid w:val="00824ADD"/>
    <w:rsid w:val="0083149D"/>
    <w:rsid w:val="00832077"/>
    <w:rsid w:val="008414DE"/>
    <w:rsid w:val="0085497D"/>
    <w:rsid w:val="00856579"/>
    <w:rsid w:val="00872565"/>
    <w:rsid w:val="0087589C"/>
    <w:rsid w:val="00884AE8"/>
    <w:rsid w:val="008A2BA6"/>
    <w:rsid w:val="008E49FA"/>
    <w:rsid w:val="00901698"/>
    <w:rsid w:val="0090398E"/>
    <w:rsid w:val="0090439C"/>
    <w:rsid w:val="00907EED"/>
    <w:rsid w:val="00916207"/>
    <w:rsid w:val="00924A17"/>
    <w:rsid w:val="00927B14"/>
    <w:rsid w:val="00933E1A"/>
    <w:rsid w:val="009401F6"/>
    <w:rsid w:val="00947934"/>
    <w:rsid w:val="0095193C"/>
    <w:rsid w:val="009560B1"/>
    <w:rsid w:val="009654F1"/>
    <w:rsid w:val="00972A0F"/>
    <w:rsid w:val="009821D8"/>
    <w:rsid w:val="00982CA1"/>
    <w:rsid w:val="009A05FA"/>
    <w:rsid w:val="009C4B84"/>
    <w:rsid w:val="009D6509"/>
    <w:rsid w:val="009E622A"/>
    <w:rsid w:val="009F4449"/>
    <w:rsid w:val="00A0001A"/>
    <w:rsid w:val="00A037BE"/>
    <w:rsid w:val="00A07B23"/>
    <w:rsid w:val="00A11E5F"/>
    <w:rsid w:val="00A14005"/>
    <w:rsid w:val="00A34CF1"/>
    <w:rsid w:val="00A37752"/>
    <w:rsid w:val="00A466A4"/>
    <w:rsid w:val="00A47B38"/>
    <w:rsid w:val="00A604DC"/>
    <w:rsid w:val="00A65BC3"/>
    <w:rsid w:val="00A77B1D"/>
    <w:rsid w:val="00A82AD7"/>
    <w:rsid w:val="00AA18A5"/>
    <w:rsid w:val="00AA6AAF"/>
    <w:rsid w:val="00AB3DCF"/>
    <w:rsid w:val="00AC3660"/>
    <w:rsid w:val="00AD1022"/>
    <w:rsid w:val="00AD6407"/>
    <w:rsid w:val="00B05F0B"/>
    <w:rsid w:val="00B25650"/>
    <w:rsid w:val="00B422DD"/>
    <w:rsid w:val="00B427E0"/>
    <w:rsid w:val="00B5464D"/>
    <w:rsid w:val="00B63EF5"/>
    <w:rsid w:val="00B64E78"/>
    <w:rsid w:val="00B826D7"/>
    <w:rsid w:val="00B82B13"/>
    <w:rsid w:val="00B85F6A"/>
    <w:rsid w:val="00B908AD"/>
    <w:rsid w:val="00B94616"/>
    <w:rsid w:val="00BA154B"/>
    <w:rsid w:val="00BE3699"/>
    <w:rsid w:val="00BF560C"/>
    <w:rsid w:val="00BF703E"/>
    <w:rsid w:val="00C136A2"/>
    <w:rsid w:val="00C15856"/>
    <w:rsid w:val="00C417C8"/>
    <w:rsid w:val="00C52626"/>
    <w:rsid w:val="00C626BF"/>
    <w:rsid w:val="00C72395"/>
    <w:rsid w:val="00C81DCE"/>
    <w:rsid w:val="00C84777"/>
    <w:rsid w:val="00C91A5D"/>
    <w:rsid w:val="00C94E03"/>
    <w:rsid w:val="00CA3BA7"/>
    <w:rsid w:val="00CA4073"/>
    <w:rsid w:val="00CD0FEF"/>
    <w:rsid w:val="00CD3573"/>
    <w:rsid w:val="00CD5190"/>
    <w:rsid w:val="00CF4FD6"/>
    <w:rsid w:val="00D0330B"/>
    <w:rsid w:val="00D05A57"/>
    <w:rsid w:val="00D06264"/>
    <w:rsid w:val="00D56790"/>
    <w:rsid w:val="00D76A0C"/>
    <w:rsid w:val="00D775E1"/>
    <w:rsid w:val="00DA1D32"/>
    <w:rsid w:val="00DA4013"/>
    <w:rsid w:val="00DA78F8"/>
    <w:rsid w:val="00DB2793"/>
    <w:rsid w:val="00DB27EC"/>
    <w:rsid w:val="00DC3364"/>
    <w:rsid w:val="00DE3F37"/>
    <w:rsid w:val="00DE4180"/>
    <w:rsid w:val="00DE6A92"/>
    <w:rsid w:val="00E35EEA"/>
    <w:rsid w:val="00E4649B"/>
    <w:rsid w:val="00E7068E"/>
    <w:rsid w:val="00E7195C"/>
    <w:rsid w:val="00EC5B47"/>
    <w:rsid w:val="00EE26E3"/>
    <w:rsid w:val="00EE3E1B"/>
    <w:rsid w:val="00EF2F8D"/>
    <w:rsid w:val="00F00D6A"/>
    <w:rsid w:val="00F065AD"/>
    <w:rsid w:val="00F13B2D"/>
    <w:rsid w:val="00F14C74"/>
    <w:rsid w:val="00F17153"/>
    <w:rsid w:val="00F33C4A"/>
    <w:rsid w:val="00F444D6"/>
    <w:rsid w:val="00F50DBF"/>
    <w:rsid w:val="00F6778C"/>
    <w:rsid w:val="00F83BAA"/>
    <w:rsid w:val="00F84F64"/>
    <w:rsid w:val="00F859C0"/>
    <w:rsid w:val="00FD076D"/>
    <w:rsid w:val="00FD777B"/>
    <w:rsid w:val="00FE1D3C"/>
    <w:rsid w:val="00FF1241"/>
    <w:rsid w:val="00FF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C54877-CE0D-45DE-B656-7820F245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49B"/>
    <w:rPr>
      <w:rFonts w:eastAsiaTheme="minorEastAsia"/>
      <w:sz w:val="24"/>
      <w:lang w:eastAsia="en-US"/>
    </w:rPr>
  </w:style>
  <w:style w:type="paragraph" w:styleId="1">
    <w:name w:val="heading 1"/>
    <w:basedOn w:val="2"/>
    <w:next w:val="a"/>
    <w:link w:val="1Char"/>
    <w:autoRedefine/>
    <w:uiPriority w:val="9"/>
    <w:qFormat/>
    <w:rsid w:val="0017411B"/>
    <w:pPr>
      <w:numPr>
        <w:ilvl w:val="0"/>
      </w:numPr>
      <w:ind w:rightChars="100" w:right="240"/>
      <w:jc w:val="left"/>
      <w:outlineLvl w:val="0"/>
    </w:pPr>
  </w:style>
  <w:style w:type="paragraph" w:styleId="2">
    <w:name w:val="heading 2"/>
    <w:basedOn w:val="a"/>
    <w:next w:val="a"/>
    <w:link w:val="2Char"/>
    <w:autoRedefine/>
    <w:qFormat/>
    <w:rsid w:val="007B38D0"/>
    <w:pPr>
      <w:keepNext/>
      <w:widowControl w:val="0"/>
      <w:numPr>
        <w:ilvl w:val="1"/>
        <w:numId w:val="8"/>
      </w:numPr>
      <w:adjustRightInd w:val="0"/>
      <w:snapToGrid w:val="0"/>
      <w:spacing w:line="240" w:lineRule="atLeast"/>
      <w:ind w:rightChars="31" w:right="65"/>
      <w:jc w:val="both"/>
      <w:outlineLvl w:val="1"/>
    </w:pPr>
    <w:rPr>
      <w:rFonts w:ascii="Calibri" w:eastAsia="宋体" w:hAnsi="Calibri"/>
      <w:b/>
      <w:bCs/>
      <w:kern w:val="2"/>
      <w:szCs w:val="22"/>
      <w:lang w:eastAsia="zh-CN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7B38D0"/>
    <w:pPr>
      <w:keepNext/>
      <w:keepLines/>
      <w:widowControl w:val="0"/>
      <w:numPr>
        <w:ilvl w:val="2"/>
        <w:numId w:val="8"/>
      </w:numPr>
      <w:spacing w:before="260" w:after="120"/>
      <w:ind w:rightChars="29" w:right="70"/>
      <w:jc w:val="both"/>
      <w:outlineLvl w:val="2"/>
    </w:pPr>
    <w:rPr>
      <w:rFonts w:asciiTheme="minorEastAsia" w:eastAsia="宋体" w:hAnsiTheme="minorEastAsia"/>
      <w:b/>
      <w:bCs/>
      <w:kern w:val="2"/>
      <w:sz w:val="21"/>
      <w:szCs w:val="32"/>
      <w:lang w:eastAsia="zh-CN"/>
    </w:rPr>
  </w:style>
  <w:style w:type="paragraph" w:styleId="4">
    <w:name w:val="heading 4"/>
    <w:basedOn w:val="a"/>
    <w:next w:val="a"/>
    <w:link w:val="4Char"/>
    <w:uiPriority w:val="9"/>
    <w:unhideWhenUsed/>
    <w:qFormat/>
    <w:rsid w:val="007B38D0"/>
    <w:pPr>
      <w:keepNext/>
      <w:keepLines/>
      <w:widowControl w:val="0"/>
      <w:numPr>
        <w:numId w:val="9"/>
      </w:numPr>
      <w:tabs>
        <w:tab w:val="left" w:pos="426"/>
      </w:tabs>
      <w:spacing w:before="156" w:after="156" w:line="376" w:lineRule="auto"/>
      <w:outlineLvl w:val="3"/>
    </w:pPr>
    <w:rPr>
      <w:rFonts w:ascii="Cambria" w:eastAsia="宋体" w:hAnsi="Cambria"/>
      <w:b/>
      <w:bCs/>
      <w:kern w:val="2"/>
      <w:sz w:val="21"/>
      <w:szCs w:val="28"/>
      <w:lang w:eastAsia="zh-CN"/>
    </w:rPr>
  </w:style>
  <w:style w:type="paragraph" w:styleId="5">
    <w:name w:val="heading 5"/>
    <w:basedOn w:val="a"/>
    <w:next w:val="a"/>
    <w:link w:val="5Char"/>
    <w:autoRedefine/>
    <w:uiPriority w:val="9"/>
    <w:unhideWhenUsed/>
    <w:qFormat/>
    <w:rsid w:val="007B38D0"/>
    <w:pPr>
      <w:keepNext/>
      <w:keepLines/>
      <w:widowControl w:val="0"/>
      <w:spacing w:before="200" w:after="200" w:line="240" w:lineRule="atLeast"/>
      <w:jc w:val="both"/>
      <w:outlineLvl w:val="4"/>
    </w:pPr>
    <w:rPr>
      <w:rFonts w:ascii="Calibri" w:eastAsia="黑体" w:hAnsi="Calibri"/>
      <w:bCs/>
      <w:kern w:val="2"/>
      <w:sz w:val="21"/>
      <w:szCs w:val="21"/>
      <w:lang w:eastAsia="zh-CN"/>
    </w:rPr>
  </w:style>
  <w:style w:type="paragraph" w:styleId="6">
    <w:name w:val="heading 6"/>
    <w:basedOn w:val="a"/>
    <w:next w:val="a"/>
    <w:link w:val="6Char"/>
    <w:uiPriority w:val="9"/>
    <w:unhideWhenUsed/>
    <w:qFormat/>
    <w:rsid w:val="007B38D0"/>
    <w:pPr>
      <w:keepNext/>
      <w:keepLines/>
      <w:widowControl w:val="0"/>
      <w:spacing w:before="240" w:after="64" w:line="320" w:lineRule="auto"/>
      <w:jc w:val="both"/>
      <w:outlineLvl w:val="5"/>
    </w:pPr>
    <w:rPr>
      <w:rFonts w:ascii="Cambria" w:eastAsia="黑体" w:hAnsi="Cambria"/>
      <w:bCs/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Graph">
    <w:name w:val="NoGraph"/>
    <w:rPr>
      <w:color w:val="808080"/>
    </w:rPr>
  </w:style>
  <w:style w:type="character" w:customStyle="1" w:styleId="Input">
    <w:name w:val="Input"/>
    <w:rPr>
      <w:rFonts w:ascii="Courier New" w:hAnsi="Courier New"/>
      <w:b/>
      <w:color w:val="008000"/>
      <w:sz w:val="20"/>
    </w:rPr>
  </w:style>
  <w:style w:type="character" w:customStyle="1" w:styleId="Output">
    <w:name w:val="Output"/>
    <w:rPr>
      <w:rFonts w:ascii="Courier New" w:hAnsi="Courier New"/>
      <w:color w:val="0000FF"/>
      <w:sz w:val="20"/>
    </w:rPr>
  </w:style>
  <w:style w:type="character" w:customStyle="1" w:styleId="Error">
    <w:name w:val="Error"/>
    <w:rPr>
      <w:rFonts w:ascii="Courier New" w:hAnsi="Courier New"/>
      <w:b/>
      <w:color w:val="FF0000"/>
      <w:sz w:val="20"/>
    </w:rPr>
  </w:style>
  <w:style w:type="character" w:customStyle="1" w:styleId="AutoInit">
    <w:name w:val="AutoInit"/>
    <w:rPr>
      <w:rFonts w:ascii="Courier New" w:hAnsi="Courier New"/>
      <w:b/>
      <w:color w:val="000080"/>
      <w:sz w:val="20"/>
    </w:rPr>
  </w:style>
  <w:style w:type="character" w:customStyle="1" w:styleId="Calc">
    <w:name w:val="Calc"/>
    <w:rPr>
      <w:rFonts w:ascii="Times New Roman" w:hAnsi="Times New Roman"/>
      <w:vanish/>
      <w:color w:val="808080"/>
      <w:sz w:val="20"/>
    </w:rPr>
  </w:style>
  <w:style w:type="paragraph" w:customStyle="1" w:styleId="10">
    <w:name w:val="正文1"/>
    <w:basedOn w:val="a"/>
    <w:rsid w:val="00372C74"/>
  </w:style>
  <w:style w:type="paragraph" w:styleId="a3">
    <w:name w:val="header"/>
    <w:basedOn w:val="a"/>
    <w:link w:val="Char"/>
    <w:uiPriority w:val="99"/>
    <w:unhideWhenUsed/>
    <w:rsid w:val="00AD6407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AD640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List Paragraph"/>
    <w:basedOn w:val="a"/>
    <w:link w:val="Char0"/>
    <w:uiPriority w:val="34"/>
    <w:qFormat/>
    <w:rsid w:val="00AD6407"/>
    <w:pPr>
      <w:widowControl w:val="0"/>
      <w:ind w:firstLineChars="200" w:firstLine="420"/>
      <w:jc w:val="both"/>
    </w:pPr>
    <w:rPr>
      <w:rFonts w:asciiTheme="minorHAnsi" w:hAnsiTheme="minorHAnsi" w:cstheme="minorBidi"/>
      <w:kern w:val="2"/>
      <w:sz w:val="21"/>
      <w:szCs w:val="22"/>
      <w:lang w:eastAsia="zh-CN"/>
    </w:rPr>
  </w:style>
  <w:style w:type="table" w:styleId="a5">
    <w:name w:val="Table Grid"/>
    <w:basedOn w:val="a1"/>
    <w:uiPriority w:val="39"/>
    <w:rsid w:val="00AD6407"/>
    <w:rPr>
      <w:rFonts w:asciiTheme="minorHAnsi" w:eastAsiaTheme="minorEastAsia" w:hAnsiTheme="minorHAnsi" w:cstheme="minorBidi"/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TDisplayEquation">
    <w:name w:val="MTDisplayEquation"/>
    <w:basedOn w:val="a4"/>
    <w:next w:val="a"/>
    <w:link w:val="MTDisplayEquationChar"/>
    <w:rsid w:val="00AD6407"/>
    <w:pPr>
      <w:tabs>
        <w:tab w:val="center" w:pos="4920"/>
        <w:tab w:val="right" w:pos="8300"/>
      </w:tabs>
      <w:ind w:left="1560" w:firstLineChars="0" w:firstLine="0"/>
      <w:jc w:val="center"/>
    </w:pPr>
  </w:style>
  <w:style w:type="character" w:customStyle="1" w:styleId="Char0">
    <w:name w:val="列出段落 Char"/>
    <w:basedOn w:val="a0"/>
    <w:link w:val="a4"/>
    <w:uiPriority w:val="34"/>
    <w:rsid w:val="00AD6407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MTDisplayEquationChar">
    <w:name w:val="MTDisplayEquation Char"/>
    <w:basedOn w:val="Char0"/>
    <w:link w:val="MTDisplayEquation"/>
    <w:rsid w:val="00AD6407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6">
    <w:name w:val="footer"/>
    <w:basedOn w:val="a"/>
    <w:link w:val="Char1"/>
    <w:uiPriority w:val="99"/>
    <w:rsid w:val="00AD640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AD6407"/>
    <w:rPr>
      <w:sz w:val="18"/>
      <w:szCs w:val="18"/>
      <w:lang w:eastAsia="en-US"/>
    </w:rPr>
  </w:style>
  <w:style w:type="table" w:styleId="20">
    <w:name w:val="Table Classic 2"/>
    <w:basedOn w:val="a1"/>
    <w:rsid w:val="006301CB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7">
    <w:name w:val="三线表"/>
    <w:basedOn w:val="a8"/>
    <w:rsid w:val="00E4649B"/>
    <w:pPr>
      <w:jc w:val="center"/>
      <w:textAlignment w:val="center"/>
    </w:pPr>
    <w:rPr>
      <w:rFonts w:eastAsiaTheme="minorEastAsia"/>
      <w:sz w:val="21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黑体"/>
        <w:sz w:val="24"/>
      </w:rPr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3Char">
    <w:name w:val="标题 3 Char"/>
    <w:link w:val="3"/>
    <w:uiPriority w:val="9"/>
    <w:rsid w:val="007B38D0"/>
    <w:rPr>
      <w:rFonts w:asciiTheme="minorEastAsia" w:eastAsia="宋体" w:hAnsiTheme="minorEastAsia"/>
      <w:b/>
      <w:bCs/>
      <w:kern w:val="2"/>
      <w:sz w:val="21"/>
      <w:szCs w:val="32"/>
    </w:rPr>
  </w:style>
  <w:style w:type="table" w:styleId="a8">
    <w:name w:val="Table Theme"/>
    <w:basedOn w:val="a1"/>
    <w:rsid w:val="006301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">
    <w:name w:val="正文2"/>
    <w:basedOn w:val="10"/>
    <w:rsid w:val="00343259"/>
  </w:style>
  <w:style w:type="paragraph" w:customStyle="1" w:styleId="30">
    <w:name w:val="正文3"/>
    <w:basedOn w:val="10"/>
    <w:rsid w:val="009560B1"/>
  </w:style>
  <w:style w:type="character" w:customStyle="1" w:styleId="2Char">
    <w:name w:val="标题 2 Char"/>
    <w:basedOn w:val="a0"/>
    <w:link w:val="2"/>
    <w:rsid w:val="007B38D0"/>
    <w:rPr>
      <w:rFonts w:ascii="Calibri" w:eastAsia="宋体" w:hAnsi="Calibri"/>
      <w:b/>
      <w:bCs/>
      <w:kern w:val="2"/>
      <w:sz w:val="24"/>
      <w:szCs w:val="22"/>
    </w:rPr>
  </w:style>
  <w:style w:type="character" w:customStyle="1" w:styleId="1Char">
    <w:name w:val="标题 1 Char"/>
    <w:link w:val="1"/>
    <w:uiPriority w:val="9"/>
    <w:rsid w:val="0017411B"/>
    <w:rPr>
      <w:rFonts w:ascii="Calibri" w:eastAsia="宋体" w:hAnsi="Calibri"/>
      <w:b/>
      <w:bCs/>
      <w:kern w:val="2"/>
      <w:sz w:val="24"/>
      <w:szCs w:val="22"/>
    </w:rPr>
  </w:style>
  <w:style w:type="character" w:customStyle="1" w:styleId="4Char">
    <w:name w:val="标题 4 Char"/>
    <w:link w:val="4"/>
    <w:uiPriority w:val="9"/>
    <w:rsid w:val="007B38D0"/>
    <w:rPr>
      <w:rFonts w:ascii="Cambria" w:eastAsia="宋体" w:hAnsi="Cambria"/>
      <w:b/>
      <w:bCs/>
      <w:kern w:val="2"/>
      <w:sz w:val="21"/>
      <w:szCs w:val="28"/>
    </w:rPr>
  </w:style>
  <w:style w:type="character" w:customStyle="1" w:styleId="5Char">
    <w:name w:val="标题 5 Char"/>
    <w:link w:val="5"/>
    <w:uiPriority w:val="9"/>
    <w:rsid w:val="007B38D0"/>
    <w:rPr>
      <w:rFonts w:ascii="Calibri" w:eastAsia="黑体" w:hAnsi="Calibri"/>
      <w:bCs/>
      <w:kern w:val="2"/>
      <w:sz w:val="21"/>
      <w:szCs w:val="21"/>
    </w:rPr>
  </w:style>
  <w:style w:type="character" w:customStyle="1" w:styleId="6Char">
    <w:name w:val="标题 6 Char"/>
    <w:link w:val="6"/>
    <w:uiPriority w:val="9"/>
    <w:rsid w:val="007B38D0"/>
    <w:rPr>
      <w:rFonts w:ascii="Cambria" w:eastAsia="黑体" w:hAnsi="Cambria"/>
      <w:bCs/>
      <w:kern w:val="2"/>
      <w:sz w:val="21"/>
      <w:szCs w:val="22"/>
    </w:rPr>
  </w:style>
  <w:style w:type="character" w:styleId="a9">
    <w:name w:val="annotation reference"/>
    <w:basedOn w:val="a0"/>
    <w:rsid w:val="00243950"/>
    <w:rPr>
      <w:sz w:val="21"/>
      <w:szCs w:val="21"/>
    </w:rPr>
  </w:style>
  <w:style w:type="paragraph" w:styleId="aa">
    <w:name w:val="annotation text"/>
    <w:basedOn w:val="a"/>
    <w:link w:val="Char2"/>
    <w:rsid w:val="00243950"/>
  </w:style>
  <w:style w:type="character" w:customStyle="1" w:styleId="Char2">
    <w:name w:val="批注文字 Char"/>
    <w:basedOn w:val="a0"/>
    <w:link w:val="aa"/>
    <w:rsid w:val="00243950"/>
    <w:rPr>
      <w:rFonts w:eastAsiaTheme="minorEastAsia"/>
      <w:sz w:val="24"/>
      <w:lang w:eastAsia="en-US"/>
    </w:rPr>
  </w:style>
  <w:style w:type="paragraph" w:styleId="ab">
    <w:name w:val="annotation subject"/>
    <w:basedOn w:val="aa"/>
    <w:next w:val="aa"/>
    <w:link w:val="Char3"/>
    <w:rsid w:val="00243950"/>
    <w:rPr>
      <w:b/>
      <w:bCs/>
    </w:rPr>
  </w:style>
  <w:style w:type="character" w:customStyle="1" w:styleId="Char3">
    <w:name w:val="批注主题 Char"/>
    <w:basedOn w:val="Char2"/>
    <w:link w:val="ab"/>
    <w:rsid w:val="00243950"/>
    <w:rPr>
      <w:rFonts w:eastAsiaTheme="minorEastAsia"/>
      <w:b/>
      <w:bCs/>
      <w:sz w:val="24"/>
      <w:lang w:eastAsia="en-US"/>
    </w:rPr>
  </w:style>
  <w:style w:type="paragraph" w:styleId="ac">
    <w:name w:val="Balloon Text"/>
    <w:basedOn w:val="a"/>
    <w:link w:val="Char4"/>
    <w:rsid w:val="00243950"/>
    <w:rPr>
      <w:sz w:val="18"/>
      <w:szCs w:val="18"/>
    </w:rPr>
  </w:style>
  <w:style w:type="character" w:customStyle="1" w:styleId="Char4">
    <w:name w:val="批注框文本 Char"/>
    <w:basedOn w:val="a0"/>
    <w:link w:val="ac"/>
    <w:rsid w:val="00243950"/>
    <w:rPr>
      <w:rFonts w:eastAsiaTheme="minorEastAsia"/>
      <w:sz w:val="18"/>
      <w:szCs w:val="18"/>
      <w:lang w:eastAsia="en-US"/>
    </w:rPr>
  </w:style>
  <w:style w:type="paragraph" w:customStyle="1" w:styleId="40">
    <w:name w:val="正文4"/>
    <w:basedOn w:val="30"/>
    <w:rsid w:val="006C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1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m-book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m-book.dot</Template>
  <TotalTime>873</TotalTime>
  <Pages>11</Pages>
  <Words>1203</Words>
  <Characters>6861</Characters>
  <Application>Microsoft Office Word</Application>
  <DocSecurity>8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MATLAB Notebook v1.6</vt:lpstr>
    </vt:vector>
  </TitlesOfParts>
  <Company>The MathWorks, Inc.</Company>
  <LinksUpToDate>false</LinksUpToDate>
  <CharactersWithSpaces>8048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MATLAB Notebook v1.6</dc:title>
  <dc:subject>Template for The MATLAB Notebook</dc:subject>
  <dc:creator>Yujin Sun</dc:creator>
  <cp:keywords/>
  <dc:description/>
  <cp:lastModifiedBy>YJ Sun</cp:lastModifiedBy>
  <cp:revision>214</cp:revision>
  <cp:lastPrinted>1899-12-31T16:00:00Z</cp:lastPrinted>
  <dcterms:created xsi:type="dcterms:W3CDTF">2013-05-15T05:26:00Z</dcterms:created>
  <dcterms:modified xsi:type="dcterms:W3CDTF">2013-05-18T05:45:00Z</dcterms:modified>
</cp:coreProperties>
</file>