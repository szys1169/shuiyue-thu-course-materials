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91F9F1" w14:textId="222E19DD" w:rsidR="00BE5DAD" w:rsidRPr="005661C0" w:rsidRDefault="00BE5DAD" w:rsidP="005661C0">
      <w:pPr>
        <w:jc w:val="center"/>
        <w:rPr>
          <w:rFonts w:ascii="楷体" w:eastAsia="楷体" w:hAnsi="楷体"/>
          <w:b/>
          <w:sz w:val="36"/>
        </w:rPr>
      </w:pPr>
      <w:r w:rsidRPr="005661C0">
        <w:rPr>
          <w:rFonts w:ascii="楷体" w:eastAsia="楷体" w:hAnsi="楷体" w:hint="eastAsia"/>
          <w:b/>
          <w:sz w:val="36"/>
        </w:rPr>
        <w:t>土力2</w:t>
      </w:r>
      <w:r w:rsidR="005661C0">
        <w:rPr>
          <w:rFonts w:ascii="楷体" w:eastAsia="楷体" w:hAnsi="楷体" w:hint="eastAsia"/>
          <w:b/>
          <w:sz w:val="36"/>
        </w:rPr>
        <w:t>考题整理</w:t>
      </w:r>
      <w:bookmarkStart w:id="0" w:name="_GoBack"/>
      <w:bookmarkEnd w:id="0"/>
    </w:p>
    <w:p w14:paraId="5A2E7E5F" w14:textId="77777777" w:rsidR="00BE5DAD" w:rsidRDefault="00BE5DAD" w:rsidP="00BE5DAD">
      <w:r>
        <w:rPr>
          <w:rFonts w:hint="eastAsia"/>
        </w:rPr>
        <w:t>选择：</w:t>
      </w:r>
      <w:r>
        <w:rPr>
          <w:rFonts w:hint="eastAsia"/>
        </w:rPr>
        <w:t>2*20</w:t>
      </w:r>
    </w:p>
    <w:p w14:paraId="44B2EB09" w14:textId="77777777" w:rsidR="00BE5DAD" w:rsidRDefault="00BE5DAD" w:rsidP="00BE5DAD">
      <w:r>
        <w:rPr>
          <w:rFonts w:hint="eastAsia"/>
        </w:rPr>
        <w:t>恩，相当灵活，和去年的估计差别不大，基本没有书上现成的答案</w:t>
      </w:r>
    </w:p>
    <w:p w14:paraId="1EEFA106" w14:textId="77777777" w:rsidR="00BE5DAD" w:rsidRDefault="00BE5DAD" w:rsidP="00BE5DAD">
      <w:r>
        <w:rPr>
          <w:rFonts w:hint="eastAsia"/>
        </w:rPr>
        <w:t>尤其是基础埋深和宽度对沉降和承载力的影响，今年不止</w:t>
      </w:r>
      <w:r>
        <w:rPr>
          <w:rFonts w:hint="eastAsia"/>
        </w:rPr>
        <w:t>5</w:t>
      </w:r>
      <w:r>
        <w:rPr>
          <w:rFonts w:hint="eastAsia"/>
        </w:rPr>
        <w:t>个题中出现相关选项</w:t>
      </w:r>
    </w:p>
    <w:p w14:paraId="6A01141B" w14:textId="77777777" w:rsidR="00BE5DAD" w:rsidRDefault="00BE5DAD" w:rsidP="00BE5DAD">
      <w:r>
        <w:rPr>
          <w:rFonts w:hint="eastAsia"/>
        </w:rPr>
        <w:t>但是……题目灵活多变，不掌握真正的内涵原理估计就像我一样晕的不知道该选什么了</w:t>
      </w:r>
    </w:p>
    <w:p w14:paraId="466D411A" w14:textId="77777777" w:rsidR="00BE5DAD" w:rsidRDefault="00BE5DAD" w:rsidP="00BE5DAD">
      <w:r>
        <w:rPr>
          <w:rFonts w:hint="eastAsia"/>
        </w:rPr>
        <w:t>地基处理中考了很多给定条件让你选择处理方法的，如扩展基础预压固结之类的</w:t>
      </w:r>
    </w:p>
    <w:p w14:paraId="68674E7F" w14:textId="77777777" w:rsidR="00BE5DAD" w:rsidRDefault="00BE5DAD" w:rsidP="00BE5DAD">
      <w:r>
        <w:rPr>
          <w:rFonts w:hint="eastAsia"/>
        </w:rPr>
        <w:t>其他的就相当零碎了，每章都会涉及，但都比较灵活</w:t>
      </w:r>
    </w:p>
    <w:p w14:paraId="5E3B45FC" w14:textId="77777777" w:rsidR="00BE5DAD" w:rsidRDefault="00BE5DAD" w:rsidP="00BE5DAD"/>
    <w:p w14:paraId="22F8CB4F" w14:textId="77777777" w:rsidR="00BE5DAD" w:rsidRDefault="00BE5DAD" w:rsidP="00BE5DAD">
      <w:r>
        <w:rPr>
          <w:rFonts w:hint="eastAsia"/>
        </w:rPr>
        <w:t>计算：</w:t>
      </w:r>
      <w:r>
        <w:rPr>
          <w:rFonts w:hint="eastAsia"/>
        </w:rPr>
        <w:t>16+12+8</w:t>
      </w:r>
    </w:p>
    <w:p w14:paraId="3D9C6BB8" w14:textId="77777777" w:rsidR="00BE5DAD" w:rsidRDefault="00BE5DAD" w:rsidP="00BE5DAD">
      <w:r>
        <w:rPr>
          <w:rFonts w:hint="eastAsia"/>
        </w:rPr>
        <w:t>第一题，就是去年第二题，求主动土压力那个，一模一样</w:t>
      </w:r>
    </w:p>
    <w:p w14:paraId="34DD3967" w14:textId="77777777" w:rsidR="00BE5DAD" w:rsidRDefault="00BE5DAD" w:rsidP="00BE5DAD">
      <w:r>
        <w:rPr>
          <w:rFonts w:hint="eastAsia"/>
        </w:rPr>
        <w:t>第二题，沿坡渗流求安全系数</w:t>
      </w:r>
    </w:p>
    <w:p w14:paraId="25EFE9CE" w14:textId="77777777" w:rsidR="00BE5DAD" w:rsidRDefault="00BE5DAD" w:rsidP="00BE5DAD">
      <w:r>
        <w:rPr>
          <w:rFonts w:hint="eastAsia"/>
        </w:rPr>
        <w:t>第三题，给了承载力设计基础宽度</w:t>
      </w:r>
    </w:p>
    <w:p w14:paraId="7FE93EF3" w14:textId="77777777" w:rsidR="00BE5DAD" w:rsidRDefault="00BE5DAD" w:rsidP="00BE5DAD"/>
    <w:p w14:paraId="3220FC8B" w14:textId="77777777" w:rsidR="00BE5DAD" w:rsidRDefault="00BE5DAD" w:rsidP="00BE5DAD">
      <w:r>
        <w:rPr>
          <w:rFonts w:hint="eastAsia"/>
        </w:rPr>
        <w:t>简答：</w:t>
      </w:r>
      <w:r>
        <w:rPr>
          <w:rFonts w:hint="eastAsia"/>
        </w:rPr>
        <w:t>4*6</w:t>
      </w:r>
    </w:p>
    <w:p w14:paraId="36853B89" w14:textId="77777777" w:rsidR="00BE5DAD" w:rsidRDefault="00BE5DAD" w:rsidP="00BE5DAD">
      <w:r>
        <w:rPr>
          <w:rFonts w:hint="eastAsia"/>
        </w:rPr>
        <w:t>和去年一模一样</w:t>
      </w:r>
    </w:p>
    <w:p w14:paraId="3049C4D9" w14:textId="77777777" w:rsidR="00BE5DAD" w:rsidRDefault="00BE5DAD" w:rsidP="00BE5DAD"/>
    <w:p w14:paraId="191176A7" w14:textId="77777777" w:rsidR="00BE5DAD" w:rsidRDefault="00BE5DAD" w:rsidP="00BE5DAD"/>
    <w:p w14:paraId="4E019286" w14:textId="77777777" w:rsidR="00BE5DAD" w:rsidRDefault="00BE5DAD" w:rsidP="00BE5DAD">
      <w:r>
        <w:rPr>
          <w:rFonts w:hint="eastAsia"/>
        </w:rPr>
        <w:t>恩，感觉土力</w:t>
      </w:r>
      <w:r>
        <w:rPr>
          <w:rFonts w:hint="eastAsia"/>
        </w:rPr>
        <w:t>2</w:t>
      </w:r>
      <w:r>
        <w:rPr>
          <w:rFonts w:hint="eastAsia"/>
        </w:rPr>
        <w:t>中很多都是说不清楚的东西</w:t>
      </w:r>
    </w:p>
    <w:p w14:paraId="2D5EFED0" w14:textId="77777777" w:rsidR="00BE5DAD" w:rsidRDefault="00BE5DAD" w:rsidP="00BE5DAD">
      <w:r>
        <w:rPr>
          <w:rFonts w:hint="eastAsia"/>
        </w:rPr>
        <w:t>或者说根据考虑问题因素的范围大小答案会有不同的结果</w:t>
      </w:r>
    </w:p>
    <w:p w14:paraId="30624D20" w14:textId="77777777" w:rsidR="00BE5DAD" w:rsidRDefault="00BE5DAD" w:rsidP="00BE5DAD">
      <w:r>
        <w:rPr>
          <w:rFonts w:hint="eastAsia"/>
        </w:rPr>
        <w:t>也许这就是工程问题的特点吧</w:t>
      </w:r>
    </w:p>
    <w:p w14:paraId="46359D1E" w14:textId="77777777" w:rsidR="00BE5DAD" w:rsidRDefault="00BE5DAD" w:rsidP="00BE5DAD">
      <w:r>
        <w:rPr>
          <w:rFonts w:hint="eastAsia"/>
        </w:rPr>
        <w:t>老师也一直强调土力</w:t>
      </w:r>
      <w:r>
        <w:rPr>
          <w:rFonts w:hint="eastAsia"/>
        </w:rPr>
        <w:t>2</w:t>
      </w:r>
      <w:r>
        <w:rPr>
          <w:rFonts w:hint="eastAsia"/>
        </w:rPr>
        <w:t>与</w:t>
      </w:r>
      <w:r>
        <w:rPr>
          <w:rFonts w:hint="eastAsia"/>
        </w:rPr>
        <w:t>1</w:t>
      </w:r>
      <w:r>
        <w:rPr>
          <w:rFonts w:hint="eastAsia"/>
        </w:rPr>
        <w:t>的差别，就是</w:t>
      </w:r>
      <w:r>
        <w:rPr>
          <w:rFonts w:hint="eastAsia"/>
        </w:rPr>
        <w:t>2</w:t>
      </w:r>
      <w:r>
        <w:rPr>
          <w:rFonts w:hint="eastAsia"/>
        </w:rPr>
        <w:t>更多的引入了工程思想，和水工建筑物同一学期上这点感触比较深</w:t>
      </w:r>
    </w:p>
    <w:p w14:paraId="11D94F3C" w14:textId="77777777" w:rsidR="00BE5DAD" w:rsidRDefault="00BE5DAD" w:rsidP="00BE5DAD"/>
    <w:p w14:paraId="58C16146" w14:textId="77777777" w:rsidR="00BE5DAD" w:rsidRDefault="00BE5DAD" w:rsidP="00BE5DAD"/>
    <w:p w14:paraId="0DBDA847" w14:textId="77777777" w:rsidR="00BE5DAD" w:rsidRDefault="00BE5DAD" w:rsidP="00BE5DAD"/>
    <w:p w14:paraId="3FED6A35" w14:textId="77777777" w:rsidR="00BE5DAD" w:rsidRDefault="00BE5DAD" w:rsidP="00BE5DAD">
      <w:r>
        <w:rPr>
          <w:rFonts w:hint="eastAsia"/>
        </w:rPr>
        <w:t>土力学（</w:t>
      </w:r>
      <w:r>
        <w:rPr>
          <w:rFonts w:hint="eastAsia"/>
        </w:rPr>
        <w:t>2</w:t>
      </w:r>
      <w:r>
        <w:rPr>
          <w:rFonts w:hint="eastAsia"/>
        </w:rPr>
        <w:t>）</w:t>
      </w:r>
    </w:p>
    <w:p w14:paraId="121058DC" w14:textId="77777777" w:rsidR="00BE5DAD" w:rsidRDefault="00BE5DAD" w:rsidP="00BE5DAD">
      <w:r>
        <w:rPr>
          <w:rFonts w:hint="eastAsia"/>
        </w:rPr>
        <w:t>题型：</w:t>
      </w:r>
    </w:p>
    <w:p w14:paraId="182DAF17" w14:textId="77777777" w:rsidR="00BE5DAD" w:rsidRDefault="00BE5DAD" w:rsidP="00BE5DAD">
      <w:r>
        <w:rPr>
          <w:rFonts w:hint="eastAsia"/>
        </w:rPr>
        <w:t>1</w:t>
      </w:r>
      <w:r>
        <w:rPr>
          <w:rFonts w:hint="eastAsia"/>
        </w:rPr>
        <w:t>、选择题</w:t>
      </w:r>
      <w:r>
        <w:rPr>
          <w:rFonts w:hint="eastAsia"/>
        </w:rPr>
        <w:t xml:space="preserve"> 20</w:t>
      </w:r>
      <w:r>
        <w:rPr>
          <w:rFonts w:hint="eastAsia"/>
        </w:rPr>
        <w:t>题</w:t>
      </w:r>
      <w:r>
        <w:rPr>
          <w:rFonts w:hint="eastAsia"/>
        </w:rPr>
        <w:t>X2=40</w:t>
      </w:r>
      <w:r>
        <w:rPr>
          <w:rFonts w:hint="eastAsia"/>
        </w:rPr>
        <w:t>分</w:t>
      </w:r>
    </w:p>
    <w:p w14:paraId="2BA2BD8E" w14:textId="77777777" w:rsidR="00BE5DAD" w:rsidRDefault="00BE5DAD" w:rsidP="00BE5DAD">
      <w:r>
        <w:rPr>
          <w:rFonts w:hint="eastAsia"/>
        </w:rPr>
        <w:t>2</w:t>
      </w:r>
      <w:r>
        <w:rPr>
          <w:rFonts w:hint="eastAsia"/>
        </w:rPr>
        <w:t>、计算题</w:t>
      </w:r>
      <w:r>
        <w:rPr>
          <w:rFonts w:hint="eastAsia"/>
        </w:rPr>
        <w:t xml:space="preserve"> 3</w:t>
      </w:r>
      <w:r>
        <w:rPr>
          <w:rFonts w:hint="eastAsia"/>
        </w:rPr>
        <w:t>题</w:t>
      </w:r>
      <w:r>
        <w:rPr>
          <w:rFonts w:hint="eastAsia"/>
        </w:rPr>
        <w:t>X12=36</w:t>
      </w:r>
      <w:r>
        <w:rPr>
          <w:rFonts w:hint="eastAsia"/>
        </w:rPr>
        <w:t>分</w:t>
      </w:r>
    </w:p>
    <w:p w14:paraId="1D4EACE8" w14:textId="77777777" w:rsidR="00BE5DAD" w:rsidRDefault="00BE5DAD" w:rsidP="00BE5DAD">
      <w:r>
        <w:rPr>
          <w:rFonts w:hint="eastAsia"/>
        </w:rPr>
        <w:t>3</w:t>
      </w:r>
      <w:r>
        <w:rPr>
          <w:rFonts w:hint="eastAsia"/>
        </w:rPr>
        <w:t>、问答题</w:t>
      </w:r>
      <w:r>
        <w:rPr>
          <w:rFonts w:hint="eastAsia"/>
        </w:rPr>
        <w:t xml:space="preserve"> 6</w:t>
      </w:r>
      <w:r>
        <w:rPr>
          <w:rFonts w:hint="eastAsia"/>
        </w:rPr>
        <w:t>题</w:t>
      </w:r>
      <w:r>
        <w:rPr>
          <w:rFonts w:hint="eastAsia"/>
        </w:rPr>
        <w:t>X4</w:t>
      </w:r>
      <w:r>
        <w:rPr>
          <w:rFonts w:hint="eastAsia"/>
        </w:rPr>
        <w:t>分</w:t>
      </w:r>
      <w:r>
        <w:rPr>
          <w:rFonts w:hint="eastAsia"/>
        </w:rPr>
        <w:t>=24</w:t>
      </w:r>
      <w:r>
        <w:rPr>
          <w:rFonts w:hint="eastAsia"/>
        </w:rPr>
        <w:t>分</w:t>
      </w:r>
    </w:p>
    <w:p w14:paraId="6E4BFC39" w14:textId="77777777" w:rsidR="00BE5DAD" w:rsidRDefault="00BE5DAD" w:rsidP="00BE5DAD"/>
    <w:p w14:paraId="7417FC88" w14:textId="77777777" w:rsidR="00BE5DAD" w:rsidRDefault="00BE5DAD" w:rsidP="00BE5DAD">
      <w:r>
        <w:rPr>
          <w:rFonts w:hint="eastAsia"/>
        </w:rPr>
        <w:t>比例分配：</w:t>
      </w:r>
    </w:p>
    <w:p w14:paraId="573FE7EA" w14:textId="77777777" w:rsidR="00BE5DAD" w:rsidRDefault="00BE5DAD" w:rsidP="00BE5DAD">
      <w:proofErr w:type="gramStart"/>
      <w:r>
        <w:rPr>
          <w:rFonts w:hint="eastAsia"/>
        </w:rPr>
        <w:t>档土结构</w:t>
      </w:r>
      <w:proofErr w:type="gramEnd"/>
      <w:r>
        <w:rPr>
          <w:rFonts w:hint="eastAsia"/>
        </w:rPr>
        <w:t>物上的土压力</w:t>
      </w:r>
      <w:r>
        <w:rPr>
          <w:rFonts w:hint="eastAsia"/>
        </w:rPr>
        <w:t xml:space="preserve">16% </w:t>
      </w:r>
      <w:r>
        <w:rPr>
          <w:rFonts w:hint="eastAsia"/>
        </w:rPr>
        <w:t>（一道计算）</w:t>
      </w:r>
    </w:p>
    <w:p w14:paraId="49B0D53F" w14:textId="77777777" w:rsidR="00BE5DAD" w:rsidRDefault="00BE5DAD" w:rsidP="00BE5DAD">
      <w:r>
        <w:rPr>
          <w:rFonts w:hint="eastAsia"/>
        </w:rPr>
        <w:t>土坡稳定分析</w:t>
      </w:r>
      <w:r>
        <w:rPr>
          <w:rFonts w:hint="eastAsia"/>
        </w:rPr>
        <w:t>14% (</w:t>
      </w:r>
      <w:r>
        <w:rPr>
          <w:rFonts w:hint="eastAsia"/>
        </w:rPr>
        <w:t>一道计算）</w:t>
      </w:r>
    </w:p>
    <w:p w14:paraId="1FF1B88A" w14:textId="77777777" w:rsidR="00BE5DAD" w:rsidRDefault="00BE5DAD" w:rsidP="00BE5DAD">
      <w:r>
        <w:rPr>
          <w:rFonts w:hint="eastAsia"/>
        </w:rPr>
        <w:t>地基承载力</w:t>
      </w:r>
      <w:r>
        <w:rPr>
          <w:rFonts w:hint="eastAsia"/>
        </w:rPr>
        <w:t>14%</w:t>
      </w:r>
    </w:p>
    <w:p w14:paraId="17415A21" w14:textId="77777777" w:rsidR="00BE5DAD" w:rsidRDefault="00BE5DAD" w:rsidP="00BE5DAD">
      <w:r>
        <w:rPr>
          <w:rFonts w:hint="eastAsia"/>
        </w:rPr>
        <w:t>地基勘探</w:t>
      </w:r>
      <w:r>
        <w:rPr>
          <w:rFonts w:hint="eastAsia"/>
        </w:rPr>
        <w:t>4%</w:t>
      </w:r>
    </w:p>
    <w:p w14:paraId="412B6F37" w14:textId="77777777" w:rsidR="00BE5DAD" w:rsidRDefault="00BE5DAD" w:rsidP="00BE5DAD">
      <w:r>
        <w:rPr>
          <w:rFonts w:hint="eastAsia"/>
        </w:rPr>
        <w:t>天然地基上的浅基础</w:t>
      </w:r>
      <w:r>
        <w:rPr>
          <w:rFonts w:hint="eastAsia"/>
        </w:rPr>
        <w:t>26%</w:t>
      </w:r>
    </w:p>
    <w:p w14:paraId="3A5678E8" w14:textId="77777777" w:rsidR="00BE5DAD" w:rsidRDefault="00BE5DAD" w:rsidP="00BE5DAD">
      <w:r>
        <w:rPr>
          <w:rFonts w:hint="eastAsia"/>
        </w:rPr>
        <w:t>桩基础</w:t>
      </w:r>
      <w:r>
        <w:rPr>
          <w:rFonts w:hint="eastAsia"/>
        </w:rPr>
        <w:t>6%</w:t>
      </w:r>
    </w:p>
    <w:p w14:paraId="226933A6" w14:textId="77777777" w:rsidR="00BE5DAD" w:rsidRDefault="00BE5DAD" w:rsidP="00BE5DAD">
      <w:r>
        <w:rPr>
          <w:rFonts w:hint="eastAsia"/>
        </w:rPr>
        <w:t>地基处理</w:t>
      </w:r>
      <w:r>
        <w:rPr>
          <w:rFonts w:hint="eastAsia"/>
        </w:rPr>
        <w:t>20%(</w:t>
      </w:r>
      <w:r>
        <w:rPr>
          <w:rFonts w:hint="eastAsia"/>
        </w:rPr>
        <w:t>一道计算题，与例题</w:t>
      </w:r>
      <w:r>
        <w:rPr>
          <w:rFonts w:hint="eastAsia"/>
        </w:rPr>
        <w:t>5-1</w:t>
      </w:r>
      <w:r>
        <w:rPr>
          <w:rFonts w:hint="eastAsia"/>
        </w:rPr>
        <w:t>类似</w:t>
      </w:r>
      <w:r>
        <w:rPr>
          <w:rFonts w:hint="eastAsia"/>
        </w:rPr>
        <w:t>)</w:t>
      </w:r>
    </w:p>
    <w:p w14:paraId="38EF3934" w14:textId="77777777" w:rsidR="00BE5DAD" w:rsidRDefault="00BE5DAD" w:rsidP="00BE5DAD"/>
    <w:p w14:paraId="4C7247D2" w14:textId="77777777" w:rsidR="00BE5DAD" w:rsidRDefault="00BE5DAD" w:rsidP="00BE5DAD"/>
    <w:p w14:paraId="573A2B83" w14:textId="77777777" w:rsidR="00BE5DAD" w:rsidRDefault="00BE5DAD" w:rsidP="00BE5DAD">
      <w:r>
        <w:rPr>
          <w:rFonts w:hint="eastAsia"/>
        </w:rPr>
        <w:t>问答题</w:t>
      </w:r>
    </w:p>
    <w:p w14:paraId="6DA433D4" w14:textId="77777777" w:rsidR="00BE5DAD" w:rsidRDefault="00BE5DAD" w:rsidP="00BE5DAD">
      <w:r>
        <w:rPr>
          <w:rFonts w:hint="eastAsia"/>
        </w:rPr>
        <w:t>1</w:t>
      </w:r>
      <w:r>
        <w:rPr>
          <w:rFonts w:hint="eastAsia"/>
        </w:rPr>
        <w:t>、大尺寸与小尺寸建筑物在设计时的区别</w:t>
      </w:r>
      <w:r>
        <w:rPr>
          <w:rFonts w:hint="eastAsia"/>
        </w:rPr>
        <w:t>,</w:t>
      </w:r>
      <w:r>
        <w:rPr>
          <w:rFonts w:hint="eastAsia"/>
        </w:rPr>
        <w:t>大尺寸由沉降控制，小尺寸由承载力控制，</w:t>
      </w:r>
    </w:p>
    <w:p w14:paraId="4F6533CA" w14:textId="77777777" w:rsidR="00BE5DAD" w:rsidRDefault="00BE5DAD" w:rsidP="00BE5DAD">
      <w:r>
        <w:rPr>
          <w:rFonts w:hint="eastAsia"/>
        </w:rPr>
        <w:lastRenderedPageBreak/>
        <w:t>试从承载力及沉降与尺寸的关系入手，分析原因。</w:t>
      </w:r>
    </w:p>
    <w:p w14:paraId="7880BC3F" w14:textId="77777777" w:rsidR="00BE5DAD" w:rsidRDefault="00BE5DAD" w:rsidP="00BE5DAD">
      <w:r>
        <w:rPr>
          <w:rFonts w:hint="eastAsia"/>
        </w:rPr>
        <w:t>2</w:t>
      </w:r>
      <w:r>
        <w:rPr>
          <w:rFonts w:hint="eastAsia"/>
        </w:rPr>
        <w:t>、试写出求地基承载力的三种方法。</w:t>
      </w:r>
    </w:p>
    <w:p w14:paraId="7DC2C45B" w14:textId="77777777" w:rsidR="00BE5DAD" w:rsidRDefault="00BE5DAD" w:rsidP="00BE5DAD">
      <w:r>
        <w:rPr>
          <w:rFonts w:hint="eastAsia"/>
        </w:rPr>
        <w:t>3</w:t>
      </w:r>
      <w:r>
        <w:rPr>
          <w:rFonts w:hint="eastAsia"/>
        </w:rPr>
        <w:t>、写出土工合成材料在岩土工程中的应用。（要求写出三点）</w:t>
      </w:r>
    </w:p>
    <w:p w14:paraId="33F3C07C" w14:textId="77777777" w:rsidR="00BE5DAD" w:rsidRDefault="00BE5DAD" w:rsidP="00BE5DAD">
      <w:r>
        <w:rPr>
          <w:rFonts w:hint="eastAsia"/>
        </w:rPr>
        <w:t>4</w:t>
      </w:r>
      <w:r>
        <w:rPr>
          <w:rFonts w:hint="eastAsia"/>
        </w:rPr>
        <w:t>、标准贯入试验的原理和三点作用。</w:t>
      </w:r>
      <w:r>
        <w:rPr>
          <w:rFonts w:hint="eastAsia"/>
        </w:rPr>
        <w:t>(</w:t>
      </w:r>
      <w:r>
        <w:rPr>
          <w:rFonts w:hint="eastAsia"/>
        </w:rPr>
        <w:t>记不太清了，就是考</w:t>
      </w:r>
      <w:proofErr w:type="spellStart"/>
      <w:r>
        <w:rPr>
          <w:rFonts w:hint="eastAsia"/>
        </w:rPr>
        <w:t>spt</w:t>
      </w:r>
      <w:proofErr w:type="spellEnd"/>
      <w:r>
        <w:rPr>
          <w:rFonts w:hint="eastAsia"/>
        </w:rPr>
        <w:t>)</w:t>
      </w:r>
    </w:p>
    <w:p w14:paraId="292C1E67" w14:textId="77777777" w:rsidR="00BE5DAD" w:rsidRDefault="00BE5DAD" w:rsidP="00BE5DAD">
      <w:r>
        <w:rPr>
          <w:rFonts w:hint="eastAsia"/>
        </w:rPr>
        <w:t>5</w:t>
      </w:r>
      <w:r>
        <w:rPr>
          <w:rFonts w:hint="eastAsia"/>
        </w:rPr>
        <w:t>、为什么降水预压和真空预压不会引起土体破坏。</w:t>
      </w:r>
      <w:proofErr w:type="gramStart"/>
      <w:r>
        <w:rPr>
          <w:rFonts w:hint="eastAsia"/>
        </w:rPr>
        <w:t>堆载预压</w:t>
      </w:r>
      <w:proofErr w:type="gramEnd"/>
      <w:r>
        <w:rPr>
          <w:rFonts w:hint="eastAsia"/>
        </w:rPr>
        <w:t>则可能由于速度太快而造成地基破坏？</w:t>
      </w:r>
    </w:p>
    <w:p w14:paraId="1C972897" w14:textId="77777777" w:rsidR="00BE5DAD" w:rsidRDefault="00BE5DAD" w:rsidP="00BE5DAD">
      <w:r>
        <w:rPr>
          <w:rFonts w:hint="eastAsia"/>
        </w:rPr>
        <w:t>6</w:t>
      </w:r>
      <w:r>
        <w:rPr>
          <w:rFonts w:hint="eastAsia"/>
        </w:rPr>
        <w:t>、给了基础宽度</w:t>
      </w:r>
      <w:r>
        <w:rPr>
          <w:rFonts w:hint="eastAsia"/>
        </w:rPr>
        <w:t>B</w:t>
      </w:r>
      <w:r>
        <w:rPr>
          <w:rFonts w:hint="eastAsia"/>
        </w:rPr>
        <w:t>，摩擦角，画出普朗德尔课题地基破坏包线。</w:t>
      </w:r>
      <w:r>
        <w:rPr>
          <w:rFonts w:hint="eastAsia"/>
        </w:rPr>
        <w:t>(</w:t>
      </w:r>
      <w:r>
        <w:rPr>
          <w:rFonts w:hint="eastAsia"/>
        </w:rPr>
        <w:t>土力学课本</w:t>
      </w:r>
      <w:r>
        <w:rPr>
          <w:rFonts w:hint="eastAsia"/>
        </w:rPr>
        <w:t xml:space="preserve">p283 </w:t>
      </w:r>
      <w:r>
        <w:rPr>
          <w:rFonts w:hint="eastAsia"/>
        </w:rPr>
        <w:t>例</w:t>
      </w:r>
      <w:r>
        <w:rPr>
          <w:rFonts w:hint="eastAsia"/>
        </w:rPr>
        <w:t>8-3</w:t>
      </w:r>
      <w:r>
        <w:rPr>
          <w:rFonts w:hint="eastAsia"/>
        </w:rPr>
        <w:t>类似</w:t>
      </w:r>
      <w:r>
        <w:rPr>
          <w:rFonts w:hint="eastAsia"/>
        </w:rPr>
        <w:t>)</w:t>
      </w:r>
    </w:p>
    <w:p w14:paraId="371A91BE" w14:textId="1464349D" w:rsidR="00BE5DAD" w:rsidRDefault="00BE5DAD" w:rsidP="00BE5DAD"/>
    <w:p w14:paraId="1155EA70" w14:textId="77777777" w:rsidR="00BE5DAD" w:rsidRDefault="00BE5DAD" w:rsidP="00BE5DAD"/>
    <w:p w14:paraId="280F77F2" w14:textId="77777777" w:rsidR="00BE5DAD" w:rsidRDefault="00BE5DAD" w:rsidP="00BE5DAD">
      <w:r>
        <w:rPr>
          <w:rFonts w:hint="eastAsia"/>
        </w:rPr>
        <w:t>总体感觉这次考试考得很灵活，除了几道简答题以外，很少是书上能直接找到答案的。要想拿到一个好成绩，把书和课件看一遍是远远不够的，更重要的是理解！印象很深的是基地宽度对地基承载力和沉降的影响，总共考了</w:t>
      </w:r>
      <w:r>
        <w:rPr>
          <w:rFonts w:hint="eastAsia"/>
        </w:rPr>
        <w:t>3</w:t>
      </w:r>
      <w:r>
        <w:rPr>
          <w:rFonts w:hint="eastAsia"/>
        </w:rPr>
        <w:t>道选择一道</w:t>
      </w:r>
      <w:proofErr w:type="gramStart"/>
      <w:r>
        <w:rPr>
          <w:rFonts w:hint="eastAsia"/>
        </w:rPr>
        <w:t>简答共</w:t>
      </w:r>
      <w:r>
        <w:rPr>
          <w:rFonts w:hint="eastAsia"/>
        </w:rPr>
        <w:t>10</w:t>
      </w:r>
      <w:r>
        <w:rPr>
          <w:rFonts w:hint="eastAsia"/>
        </w:rPr>
        <w:t>分</w:t>
      </w:r>
      <w:proofErr w:type="gramEnd"/>
      <w:r>
        <w:rPr>
          <w:rFonts w:hint="eastAsia"/>
        </w:rPr>
        <w:t>，算是很重的了。</w:t>
      </w:r>
    </w:p>
    <w:p w14:paraId="3636976B" w14:textId="77777777" w:rsidR="00BE5DAD" w:rsidRDefault="00BE5DAD" w:rsidP="00BE5DAD"/>
    <w:p w14:paraId="675BBC6F" w14:textId="77777777" w:rsidR="00BE5DAD" w:rsidRDefault="00BE5DAD" w:rsidP="00BE5DAD">
      <w:r>
        <w:rPr>
          <w:rFonts w:hint="eastAsia"/>
        </w:rPr>
        <w:t>挑几道还记得的题目写上来：</w:t>
      </w:r>
    </w:p>
    <w:p w14:paraId="4558E2FD" w14:textId="77777777" w:rsidR="00BE5DAD" w:rsidRDefault="00BE5DAD" w:rsidP="00BE5DAD">
      <w:r>
        <w:rPr>
          <w:rFonts w:hint="eastAsia"/>
        </w:rPr>
        <w:t>计算</w:t>
      </w:r>
      <w:r>
        <w:rPr>
          <w:rFonts w:hint="eastAsia"/>
        </w:rPr>
        <w:t>1</w:t>
      </w:r>
      <w:r>
        <w:rPr>
          <w:rFonts w:hint="eastAsia"/>
        </w:rPr>
        <w:t>：见图一，给定了一些角度和摩擦角，滑裂面通过岩基</w:t>
      </w:r>
      <w:proofErr w:type="gramStart"/>
      <w:r>
        <w:rPr>
          <w:rFonts w:hint="eastAsia"/>
        </w:rPr>
        <w:t>趾</w:t>
      </w:r>
      <w:proofErr w:type="gramEnd"/>
      <w:r>
        <w:rPr>
          <w:rFonts w:hint="eastAsia"/>
        </w:rPr>
        <w:t>，求最小滑裂面的安全系数</w:t>
      </w:r>
    </w:p>
    <w:p w14:paraId="7E08D6A1" w14:textId="77777777" w:rsidR="00BE5DAD" w:rsidRDefault="00BE5DAD" w:rsidP="00BE5DAD">
      <w:r>
        <w:rPr>
          <w:rFonts w:hint="eastAsia"/>
        </w:rPr>
        <w:t>计算</w:t>
      </w:r>
      <w:r>
        <w:rPr>
          <w:rFonts w:hint="eastAsia"/>
        </w:rPr>
        <w:t>2</w:t>
      </w:r>
      <w:r>
        <w:rPr>
          <w:rFonts w:hint="eastAsia"/>
        </w:rPr>
        <w:t>：见图二，给定了高度、容重、土摩擦角、土与墙和岩基的摩擦角，求墙上的主动土压力</w:t>
      </w:r>
    </w:p>
    <w:p w14:paraId="1CA01D17" w14:textId="77777777" w:rsidR="00BE5DAD" w:rsidRDefault="00BE5DAD" w:rsidP="00BE5DAD">
      <w:r>
        <w:rPr>
          <w:rFonts w:hint="eastAsia"/>
        </w:rPr>
        <w:t>计算</w:t>
      </w:r>
      <w:r>
        <w:rPr>
          <w:rFonts w:hint="eastAsia"/>
        </w:rPr>
        <w:t>3</w:t>
      </w:r>
      <w:r>
        <w:rPr>
          <w:rFonts w:hint="eastAsia"/>
        </w:rPr>
        <w:t>：一道中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中矩的题，把基础工程第五章的垫层设计与验算看看就能会做</w:t>
      </w:r>
    </w:p>
    <w:p w14:paraId="2C43BBD9" w14:textId="77777777" w:rsidR="00BE5DAD" w:rsidRDefault="00BE5DAD" w:rsidP="00BE5DAD"/>
    <w:p w14:paraId="40DD1025" w14:textId="454F8A82" w:rsidR="0020573B" w:rsidRDefault="0020573B" w:rsidP="00B71CD5">
      <w:pPr>
        <w:rPr>
          <w:noProof/>
        </w:rPr>
      </w:pPr>
      <w:r>
        <w:rPr>
          <w:noProof/>
        </w:rPr>
        <w:drawing>
          <wp:inline distT="0" distB="0" distL="0" distR="0" wp14:editId="58ABE9FC">
            <wp:extent cx="3045125" cy="1950938"/>
            <wp:effectExtent l="0" t="0" r="0" b="0"/>
            <wp:docPr id="2" name="图片 2" descr="http://166.111.46.2/att.php?s.40.1650.12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166.111.46.2/att.php?s.40.1650.128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11656" t="38468" r="10225"/>
                    <a:stretch/>
                  </pic:blipFill>
                  <pic:spPr bwMode="auto">
                    <a:xfrm>
                      <a:off x="0" y="0"/>
                      <a:ext cx="3056646" cy="195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71CD5">
        <w:rPr>
          <w:rFonts w:hint="eastAsia"/>
        </w:rPr>
        <w:t>图</w:t>
      </w:r>
      <w:r w:rsidR="00B71CD5">
        <w:rPr>
          <w:rFonts w:hint="eastAsia"/>
        </w:rPr>
        <w:t>1</w:t>
      </w:r>
    </w:p>
    <w:p w14:paraId="529234F9" w14:textId="178170A0" w:rsidR="000A4506" w:rsidRDefault="00B71CD5" w:rsidP="00BE5DAD">
      <w:r>
        <w:rPr>
          <w:noProof/>
        </w:rPr>
        <w:drawing>
          <wp:inline distT="0" distB="0" distL="0" distR="0" wp14:editId="129D8AA8">
            <wp:extent cx="2829463" cy="1828800"/>
            <wp:effectExtent l="0" t="0" r="0" b="0"/>
            <wp:docPr id="4" name="图片 4" descr="http://166.111.46.2/att.php?s.40.1650.400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166.111.46.2/att.php?s.40.1650.40097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l="6722" t="11584" r="24368" b="23781"/>
                    <a:stretch/>
                  </pic:blipFill>
                  <pic:spPr bwMode="auto">
                    <a:xfrm>
                      <a:off x="0" y="0"/>
                      <a:ext cx="2830970" cy="182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图</w:t>
      </w:r>
      <w:r>
        <w:rPr>
          <w:rFonts w:hint="eastAsia"/>
        </w:rPr>
        <w:t>2</w:t>
      </w:r>
    </w:p>
    <w:sectPr w:rsidR="000A4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C7BAFB" w14:textId="77777777" w:rsidR="001605B4" w:rsidRDefault="001605B4" w:rsidP="00BE5DAD">
      <w:r>
        <w:separator/>
      </w:r>
    </w:p>
  </w:endnote>
  <w:endnote w:type="continuationSeparator" w:id="0">
    <w:p w14:paraId="4AF1423A" w14:textId="77777777" w:rsidR="001605B4" w:rsidRDefault="001605B4" w:rsidP="00BE5D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8FDD549" w14:textId="77777777" w:rsidR="001605B4" w:rsidRDefault="001605B4" w:rsidP="00BE5DAD">
      <w:r>
        <w:separator/>
      </w:r>
    </w:p>
  </w:footnote>
  <w:footnote w:type="continuationSeparator" w:id="0">
    <w:p w14:paraId="5013A2DF" w14:textId="77777777" w:rsidR="001605B4" w:rsidRDefault="001605B4" w:rsidP="00BE5D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EED"/>
    <w:rsid w:val="000A4506"/>
    <w:rsid w:val="001605B4"/>
    <w:rsid w:val="0020573B"/>
    <w:rsid w:val="00346628"/>
    <w:rsid w:val="005661C0"/>
    <w:rsid w:val="006647E6"/>
    <w:rsid w:val="00723AC4"/>
    <w:rsid w:val="00745063"/>
    <w:rsid w:val="008402CE"/>
    <w:rsid w:val="00A04EED"/>
    <w:rsid w:val="00A957A8"/>
    <w:rsid w:val="00B71CD5"/>
    <w:rsid w:val="00BA18FD"/>
    <w:rsid w:val="00BE5DAD"/>
    <w:rsid w:val="00C26DB3"/>
    <w:rsid w:val="00D16C2A"/>
    <w:rsid w:val="00DA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F98E1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E5D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E5D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E5D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E5DA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71CD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71CD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E5D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E5DAD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E5D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E5DAD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B71CD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71CD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</dc:creator>
  <cp:keywords/>
  <dc:description/>
  <cp:lastModifiedBy>sophie</cp:lastModifiedBy>
  <cp:revision>8</cp:revision>
  <dcterms:created xsi:type="dcterms:W3CDTF">2010-06-07T01:59:00Z</dcterms:created>
  <dcterms:modified xsi:type="dcterms:W3CDTF">2010-06-18T16:09:00Z</dcterms:modified>
</cp:coreProperties>
</file>